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0F2A7FC4" w:rsidR="00E227A8" w:rsidRPr="00454835" w:rsidRDefault="55B43632" w:rsidP="55B4363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4C4C766C">
        <w:rPr>
          <w:rFonts w:ascii="Poppins" w:hAnsi="Poppins" w:cs="Poppins"/>
        </w:rPr>
        <w:t xml:space="preserve">Roteiro de </w:t>
      </w:r>
      <w:r w:rsidR="0056739E">
        <w:rPr>
          <w:rFonts w:ascii="Poppins" w:hAnsi="Poppins" w:cs="Poppins"/>
        </w:rPr>
        <w:t>a</w:t>
      </w:r>
      <w:r w:rsidRPr="4C4C766C">
        <w:rPr>
          <w:rFonts w:ascii="Poppins" w:hAnsi="Poppins" w:cs="Poppins"/>
        </w:rPr>
        <w:t xml:space="preserve">tividade </w:t>
      </w:r>
      <w:r w:rsidR="0056739E">
        <w:rPr>
          <w:rFonts w:ascii="Poppins" w:hAnsi="Poppins" w:cs="Poppins"/>
        </w:rPr>
        <w:t>p</w:t>
      </w:r>
      <w:r w:rsidRPr="4C4C766C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27D3C343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27D3C343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27D3C343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="004E713D" w:rsidRPr="27D3C343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27D3C343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27D3C343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27D3C343">
        <w:rPr>
          <w:rFonts w:ascii="Poppins Light" w:hAnsi="Poppins Light" w:cs="Poppins Light"/>
          <w:b w:val="0"/>
          <w:sz w:val="24"/>
          <w:szCs w:val="24"/>
        </w:rPr>
        <w:t xml:space="preserve">                          </w:t>
      </w:r>
      <w:proofErr w:type="gramStart"/>
      <w:r w:rsidR="004E713D" w:rsidRPr="27D3C343">
        <w:rPr>
          <w:rFonts w:ascii="Poppins Light" w:hAnsi="Poppins Light" w:cs="Poppins Light"/>
          <w:b w:val="0"/>
          <w:sz w:val="24"/>
          <w:szCs w:val="24"/>
        </w:rPr>
        <w:t xml:space="preserve">  </w:t>
      </w:r>
      <w:r w:rsidRPr="27D3C343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96ADE34" w14:textId="6C7429CD" w:rsidR="007A3C13" w:rsidRPr="007A3C13" w:rsidRDefault="006703F8" w:rsidP="007A3C13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56739E">
        <w:rPr>
          <w:rFonts w:ascii="Poppins" w:hAnsi="Poppins" w:cs="Poppins"/>
          <w:b/>
          <w:bCs/>
          <w:noProof/>
          <w:sz w:val="32"/>
          <w:szCs w:val="32"/>
        </w:rPr>
        <w:t>g</w:t>
      </w:r>
      <w:r w:rsidR="007A3C13" w:rsidRPr="007A3C13">
        <w:rPr>
          <w:rFonts w:ascii="Poppins" w:hAnsi="Poppins" w:cs="Poppins"/>
          <w:b/>
          <w:bCs/>
          <w:noProof/>
          <w:sz w:val="32"/>
          <w:szCs w:val="32"/>
        </w:rPr>
        <w:t xml:space="preserve">erenciando </w:t>
      </w:r>
      <w:r w:rsidR="00966CBD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7A3C13" w:rsidRPr="007A3C13">
        <w:rPr>
          <w:rFonts w:ascii="Poppins" w:hAnsi="Poppins" w:cs="Poppins"/>
          <w:b/>
          <w:bCs/>
          <w:noProof/>
          <w:sz w:val="32"/>
          <w:szCs w:val="32"/>
        </w:rPr>
        <w:t>ados da TechFix</w:t>
      </w:r>
    </w:p>
    <w:p w14:paraId="5CDCCC2A" w14:textId="53DB4256" w:rsidR="00052521" w:rsidRDefault="00052521" w:rsidP="007A3C13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228E4D6" w14:textId="3F748A62" w:rsidR="007A3C13" w:rsidRPr="007A3C13" w:rsidRDefault="007A3C13" w:rsidP="007A3C13">
      <w:pPr>
        <w:rPr>
          <w:rFonts w:ascii="Poppins" w:hAnsi="Poppins" w:cs="Poppins"/>
          <w:noProof/>
        </w:rPr>
      </w:pPr>
      <w:r w:rsidRPr="4C4C766C">
        <w:rPr>
          <w:rFonts w:ascii="Poppins" w:hAnsi="Poppins" w:cs="Poppins"/>
          <w:noProof/>
        </w:rPr>
        <w:t xml:space="preserve">Uma empresa de tecnologia chamada </w:t>
      </w:r>
      <w:r w:rsidRPr="4C4C766C">
        <w:rPr>
          <w:rFonts w:ascii="Poppins" w:hAnsi="Poppins" w:cs="Poppins"/>
          <w:b/>
          <w:bCs/>
          <w:noProof/>
        </w:rPr>
        <w:t>TechFix</w:t>
      </w:r>
      <w:r w:rsidRPr="4C4C766C">
        <w:rPr>
          <w:rFonts w:ascii="Poppins" w:hAnsi="Poppins" w:cs="Poppins"/>
          <w:noProof/>
        </w:rPr>
        <w:t xml:space="preserve"> está expandindo suas operações e deseja realizar algumas alterações em seu banco de dados MySQL. A equipe de TI foi encarregada de ajustar as tabelas de clientes, pedidos e produtos, de acordo com as novas necessidades do negócio. Você foi designado para realizar as modificações necessárias na estrutura dessas tabelas usando o comando </w:t>
      </w:r>
      <w:r w:rsidRPr="4C4C766C">
        <w:rPr>
          <w:rFonts w:ascii="Poppins" w:hAnsi="Poppins" w:cs="Poppins"/>
          <w:b/>
          <w:bCs/>
          <w:noProof/>
        </w:rPr>
        <w:t>ALTER TABLE</w:t>
      </w:r>
      <w:r w:rsidRPr="4C4C766C">
        <w:rPr>
          <w:rFonts w:ascii="Poppins" w:hAnsi="Poppins" w:cs="Poppins"/>
          <w:noProof/>
        </w:rPr>
        <w:t>. A seguir</w:t>
      </w:r>
      <w:r w:rsidR="0056739E">
        <w:rPr>
          <w:rFonts w:ascii="Poppins" w:hAnsi="Poppins" w:cs="Poppins"/>
          <w:noProof/>
        </w:rPr>
        <w:t>,</w:t>
      </w:r>
      <w:r w:rsidRPr="4C4C766C">
        <w:rPr>
          <w:rFonts w:ascii="Poppins" w:hAnsi="Poppins" w:cs="Poppins"/>
          <w:noProof/>
        </w:rPr>
        <w:t xml:space="preserve"> </w:t>
      </w:r>
      <w:r w:rsidR="0056739E">
        <w:rPr>
          <w:rFonts w:ascii="Poppins" w:hAnsi="Poppins" w:cs="Poppins"/>
          <w:noProof/>
        </w:rPr>
        <w:t>temos</w:t>
      </w:r>
      <w:r w:rsidRPr="4C4C766C">
        <w:rPr>
          <w:rFonts w:ascii="Poppins" w:hAnsi="Poppins" w:cs="Poppins"/>
          <w:noProof/>
        </w:rPr>
        <w:t xml:space="preserve"> as mudanças que precisam ser implementadas.</w:t>
      </w:r>
    </w:p>
    <w:p w14:paraId="508CBB9E" w14:textId="00B23196" w:rsidR="4C4C766C" w:rsidRDefault="4C4C766C" w:rsidP="4C4C766C">
      <w:pPr>
        <w:rPr>
          <w:rFonts w:ascii="Poppins" w:hAnsi="Poppins" w:cs="Poppins"/>
          <w:noProof/>
        </w:rPr>
      </w:pPr>
    </w:p>
    <w:p w14:paraId="46A2723B" w14:textId="3E6FB89D" w:rsidR="411CE53F" w:rsidRDefault="411CE53F" w:rsidP="4C4C766C">
      <w:pPr>
        <w:jc w:val="right"/>
        <w:rPr>
          <w:rFonts w:ascii="Poppins" w:hAnsi="Poppins" w:cs="Poppins"/>
          <w:noProof/>
          <w:sz w:val="20"/>
          <w:szCs w:val="20"/>
        </w:rPr>
      </w:pPr>
      <w:r w:rsidRPr="4C4C766C">
        <w:rPr>
          <w:rFonts w:ascii="Poppins" w:hAnsi="Poppins" w:cs="Poppins"/>
          <w:noProof/>
          <w:sz w:val="20"/>
          <w:szCs w:val="20"/>
        </w:rPr>
        <w:t>Situação fictícia produzida pela SEDUC-SP.</w:t>
      </w:r>
    </w:p>
    <w:p w14:paraId="65DFB77D" w14:textId="77777777" w:rsidR="007A3C13" w:rsidRPr="007A3C13" w:rsidRDefault="00000000" w:rsidP="007A3C13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38BEBBCC">
          <v:rect id="_x0000_i1025" style="width:0;height:1.5pt" o:hralign="center" o:hrstd="t" o:hr="t" fillcolor="#a0a0a0" stroked="f"/>
        </w:pict>
      </w:r>
    </w:p>
    <w:p w14:paraId="288B0641" w14:textId="3495B0B7" w:rsid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Aqui estão os comandos SQL para criar as tabelas originais </w:t>
      </w:r>
      <w:r>
        <w:rPr>
          <w:rFonts w:ascii="Poppins" w:hAnsi="Poppins" w:cs="Poppins"/>
          <w:noProof/>
        </w:rPr>
        <w:t xml:space="preserve">que serão usadas </w:t>
      </w:r>
      <w:r w:rsidRPr="007A3C13">
        <w:rPr>
          <w:rFonts w:ascii="Poppins" w:hAnsi="Poppins" w:cs="Poppins"/>
          <w:noProof/>
        </w:rPr>
        <w:t>na atividade:</w:t>
      </w:r>
    </w:p>
    <w:p w14:paraId="0D8A7469" w14:textId="77777777" w:rsidR="009B772C" w:rsidRPr="007A3C13" w:rsidRDefault="009B772C" w:rsidP="007A3C13">
      <w:pPr>
        <w:rPr>
          <w:rFonts w:ascii="Poppins" w:hAnsi="Poppins" w:cs="Poppins"/>
          <w:noProof/>
        </w:rPr>
      </w:pPr>
    </w:p>
    <w:p w14:paraId="787BBCFB" w14:textId="7299EBA4" w:rsidR="007A3C13" w:rsidRPr="009B772C" w:rsidRDefault="007A3C13" w:rsidP="009B772C">
      <w:pPr>
        <w:pStyle w:val="PargrafodaLista"/>
        <w:numPr>
          <w:ilvl w:val="0"/>
          <w:numId w:val="112"/>
        </w:numPr>
        <w:rPr>
          <w:rFonts w:ascii="Poppins" w:hAnsi="Poppins" w:cs="Poppins"/>
          <w:b/>
          <w:bCs/>
          <w:noProof/>
        </w:rPr>
      </w:pPr>
      <w:r w:rsidRPr="009B772C">
        <w:rPr>
          <w:rFonts w:ascii="Poppins" w:hAnsi="Poppins" w:cs="Poppins"/>
          <w:b/>
          <w:bCs/>
          <w:noProof/>
        </w:rPr>
        <w:t>Tabela</w:t>
      </w:r>
      <w:r w:rsidR="0056739E">
        <w:rPr>
          <w:rFonts w:ascii="Poppins" w:hAnsi="Poppins" w:cs="Poppins"/>
          <w:b/>
          <w:bCs/>
          <w:noProof/>
        </w:rPr>
        <w:t xml:space="preserve"> de</w:t>
      </w:r>
      <w:r w:rsidRPr="009B772C">
        <w:rPr>
          <w:rFonts w:ascii="Poppins" w:hAnsi="Poppins" w:cs="Poppins"/>
          <w:b/>
          <w:bCs/>
          <w:noProof/>
        </w:rPr>
        <w:t xml:space="preserve"> clientes</w:t>
      </w:r>
      <w:r w:rsidR="00FC3FC4">
        <w:rPr>
          <w:rFonts w:ascii="Poppins" w:hAnsi="Poppins" w:cs="Poppins"/>
          <w:b/>
          <w:bCs/>
          <w:noProof/>
        </w:rPr>
        <w:t>:</w:t>
      </w:r>
    </w:p>
    <w:p w14:paraId="1542EA4B" w14:textId="77777777" w:rsidR="009B772C" w:rsidRPr="009B772C" w:rsidRDefault="009B772C" w:rsidP="009B772C">
      <w:pPr>
        <w:pStyle w:val="PargrafodaLista"/>
        <w:rPr>
          <w:rFonts w:ascii="Poppins" w:hAnsi="Poppins" w:cs="Poppins"/>
          <w:b/>
          <w:bCs/>
          <w:noProof/>
        </w:rPr>
      </w:pPr>
    </w:p>
    <w:p w14:paraId="1CCA2FD4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CREATE TABLE clientes (</w:t>
      </w:r>
    </w:p>
    <w:p w14:paraId="13998799" w14:textId="77777777" w:rsidR="007A3C13" w:rsidRPr="007D481B" w:rsidRDefault="007A3C13" w:rsidP="007A3C13">
      <w:pPr>
        <w:rPr>
          <w:rFonts w:ascii="Poppins" w:hAnsi="Poppins" w:cs="Poppins"/>
          <w:noProof/>
          <w:lang w:val="en-GB"/>
        </w:rPr>
      </w:pPr>
      <w:r w:rsidRPr="007A3C13">
        <w:rPr>
          <w:rFonts w:ascii="Poppins" w:hAnsi="Poppins" w:cs="Poppins"/>
          <w:noProof/>
        </w:rPr>
        <w:t xml:space="preserve">    </w:t>
      </w:r>
      <w:r w:rsidRPr="007D481B">
        <w:rPr>
          <w:rFonts w:ascii="Poppins" w:hAnsi="Poppins" w:cs="Poppins"/>
          <w:noProof/>
          <w:lang w:val="en-GB"/>
        </w:rPr>
        <w:t>id_cliente INT AUTO_INCREMENT PRIMARY KEY,</w:t>
      </w:r>
    </w:p>
    <w:p w14:paraId="03F3B92D" w14:textId="77777777" w:rsidR="007A3C13" w:rsidRPr="007D481B" w:rsidRDefault="007A3C13" w:rsidP="007A3C13">
      <w:pPr>
        <w:rPr>
          <w:rFonts w:ascii="Poppins" w:hAnsi="Poppins" w:cs="Poppins"/>
          <w:noProof/>
          <w:lang w:val="en-GB"/>
        </w:rPr>
      </w:pPr>
      <w:r w:rsidRPr="007D481B">
        <w:rPr>
          <w:rFonts w:ascii="Poppins" w:hAnsi="Poppins" w:cs="Poppins"/>
          <w:noProof/>
          <w:lang w:val="en-GB"/>
        </w:rPr>
        <w:t xml:space="preserve">    nome VARCHAR(50) NOT NULL,</w:t>
      </w:r>
    </w:p>
    <w:p w14:paraId="3813967D" w14:textId="77777777" w:rsidR="007A3C13" w:rsidRPr="007D481B" w:rsidRDefault="007A3C13" w:rsidP="007A3C13">
      <w:pPr>
        <w:rPr>
          <w:rFonts w:ascii="Poppins" w:hAnsi="Poppins" w:cs="Poppins"/>
          <w:noProof/>
          <w:lang w:val="en-GB"/>
        </w:rPr>
      </w:pPr>
      <w:r w:rsidRPr="007D481B">
        <w:rPr>
          <w:rFonts w:ascii="Poppins" w:hAnsi="Poppins" w:cs="Poppins"/>
          <w:noProof/>
          <w:lang w:val="en-GB"/>
        </w:rPr>
        <w:t xml:space="preserve">    email VARCHAR(100) NOT NULL,</w:t>
      </w:r>
    </w:p>
    <w:p w14:paraId="62811A84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D481B">
        <w:rPr>
          <w:rFonts w:ascii="Poppins" w:hAnsi="Poppins" w:cs="Poppins"/>
          <w:noProof/>
          <w:lang w:val="en-GB"/>
        </w:rPr>
        <w:t xml:space="preserve">    </w:t>
      </w:r>
      <w:r w:rsidRPr="007A3C13">
        <w:rPr>
          <w:rFonts w:ascii="Poppins" w:hAnsi="Poppins" w:cs="Poppins"/>
          <w:noProof/>
        </w:rPr>
        <w:t>cidade VARCHAR(50),</w:t>
      </w:r>
    </w:p>
    <w:p w14:paraId="0DE32361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    data_nascimento DATE</w:t>
      </w:r>
    </w:p>
    <w:p w14:paraId="5DD10984" w14:textId="77777777" w:rsid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);</w:t>
      </w:r>
    </w:p>
    <w:p w14:paraId="6E483610" w14:textId="77777777" w:rsidR="009B772C" w:rsidRPr="007A3C13" w:rsidRDefault="009B772C" w:rsidP="007A3C13">
      <w:pPr>
        <w:rPr>
          <w:rFonts w:ascii="Poppins" w:hAnsi="Poppins" w:cs="Poppins"/>
          <w:noProof/>
        </w:rPr>
      </w:pPr>
    </w:p>
    <w:p w14:paraId="3766FF85" w14:textId="0168F462" w:rsidR="007A3C13" w:rsidRPr="009B772C" w:rsidRDefault="007A3C13" w:rsidP="009B772C">
      <w:pPr>
        <w:pStyle w:val="PargrafodaLista"/>
        <w:numPr>
          <w:ilvl w:val="0"/>
          <w:numId w:val="112"/>
        </w:numPr>
        <w:rPr>
          <w:rFonts w:ascii="Poppins" w:hAnsi="Poppins" w:cs="Poppins"/>
          <w:b/>
          <w:bCs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Tabela </w:t>
      </w:r>
      <w:r w:rsidR="0056739E">
        <w:rPr>
          <w:rFonts w:ascii="Poppins" w:hAnsi="Poppins" w:cs="Poppins"/>
          <w:b/>
          <w:bCs/>
          <w:noProof/>
        </w:rPr>
        <w:t xml:space="preserve">de </w:t>
      </w:r>
      <w:r w:rsidRPr="009B772C">
        <w:rPr>
          <w:rFonts w:ascii="Poppins" w:hAnsi="Poppins" w:cs="Poppins"/>
          <w:b/>
          <w:bCs/>
          <w:noProof/>
        </w:rPr>
        <w:t>produtos</w:t>
      </w:r>
      <w:r w:rsidR="00FC3FC4">
        <w:rPr>
          <w:rFonts w:ascii="Poppins" w:hAnsi="Poppins" w:cs="Poppins"/>
          <w:b/>
          <w:bCs/>
          <w:noProof/>
        </w:rPr>
        <w:t>:</w:t>
      </w:r>
    </w:p>
    <w:p w14:paraId="2696DC8C" w14:textId="77777777" w:rsidR="009B772C" w:rsidRPr="009B772C" w:rsidRDefault="009B772C" w:rsidP="009B772C">
      <w:pPr>
        <w:pStyle w:val="PargrafodaLista"/>
        <w:rPr>
          <w:rFonts w:ascii="Poppins" w:hAnsi="Poppins" w:cs="Poppins"/>
          <w:b/>
          <w:bCs/>
          <w:noProof/>
        </w:rPr>
      </w:pPr>
    </w:p>
    <w:p w14:paraId="4D2EB87A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CREATE TABLE produtos (</w:t>
      </w:r>
    </w:p>
    <w:p w14:paraId="14680733" w14:textId="77777777" w:rsidR="007A3C13" w:rsidRPr="007D481B" w:rsidRDefault="007A3C13" w:rsidP="007A3C13">
      <w:pPr>
        <w:rPr>
          <w:rFonts w:ascii="Poppins" w:hAnsi="Poppins" w:cs="Poppins"/>
          <w:noProof/>
          <w:lang w:val="en-GB"/>
        </w:rPr>
      </w:pPr>
      <w:r w:rsidRPr="007A3C13">
        <w:rPr>
          <w:rFonts w:ascii="Poppins" w:hAnsi="Poppins" w:cs="Poppins"/>
          <w:noProof/>
        </w:rPr>
        <w:t xml:space="preserve">    </w:t>
      </w:r>
      <w:r w:rsidRPr="007D481B">
        <w:rPr>
          <w:rFonts w:ascii="Poppins" w:hAnsi="Poppins" w:cs="Poppins"/>
          <w:noProof/>
          <w:lang w:val="en-GB"/>
        </w:rPr>
        <w:t>id_produto INT AUTO_INCREMENT PRIMARY KEY,</w:t>
      </w:r>
    </w:p>
    <w:p w14:paraId="75E8F210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D481B">
        <w:rPr>
          <w:rFonts w:ascii="Poppins" w:hAnsi="Poppins" w:cs="Poppins"/>
          <w:noProof/>
          <w:lang w:val="en-GB"/>
        </w:rPr>
        <w:t xml:space="preserve">    </w:t>
      </w:r>
      <w:r w:rsidRPr="007A3C13">
        <w:rPr>
          <w:rFonts w:ascii="Poppins" w:hAnsi="Poppins" w:cs="Poppins"/>
          <w:noProof/>
        </w:rPr>
        <w:t>nome_produto VARCHAR(100) NOT NULL,</w:t>
      </w:r>
    </w:p>
    <w:p w14:paraId="049B350B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lastRenderedPageBreak/>
        <w:t xml:space="preserve">    preco DECIMAL(10,2) NOT NULL,</w:t>
      </w:r>
    </w:p>
    <w:p w14:paraId="514EA9C2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    fabricante VARCHAR(50),</w:t>
      </w:r>
    </w:p>
    <w:p w14:paraId="51D34B3F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    estoque INT</w:t>
      </w:r>
    </w:p>
    <w:p w14:paraId="31FA8C93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);</w:t>
      </w:r>
    </w:p>
    <w:p w14:paraId="73EFB153" w14:textId="7DE64D18" w:rsidR="007A3C13" w:rsidRPr="009B772C" w:rsidRDefault="007A3C13" w:rsidP="009B772C">
      <w:pPr>
        <w:pStyle w:val="PargrafodaLista"/>
        <w:numPr>
          <w:ilvl w:val="0"/>
          <w:numId w:val="112"/>
        </w:numPr>
        <w:rPr>
          <w:rFonts w:ascii="Poppins" w:hAnsi="Poppins" w:cs="Poppins"/>
          <w:b/>
          <w:bCs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Tabela </w:t>
      </w:r>
      <w:r w:rsidR="0056739E">
        <w:rPr>
          <w:rFonts w:ascii="Poppins" w:hAnsi="Poppins" w:cs="Poppins"/>
          <w:b/>
          <w:bCs/>
          <w:noProof/>
        </w:rPr>
        <w:t xml:space="preserve">de </w:t>
      </w:r>
      <w:r w:rsidRPr="009B772C">
        <w:rPr>
          <w:rFonts w:ascii="Poppins" w:hAnsi="Poppins" w:cs="Poppins"/>
          <w:b/>
          <w:bCs/>
          <w:noProof/>
        </w:rPr>
        <w:t>pedidos</w:t>
      </w:r>
    </w:p>
    <w:p w14:paraId="48D06A67" w14:textId="77777777" w:rsidR="009B772C" w:rsidRPr="009B772C" w:rsidRDefault="009B772C" w:rsidP="009B772C">
      <w:pPr>
        <w:pStyle w:val="PargrafodaLista"/>
        <w:rPr>
          <w:rFonts w:ascii="Poppins" w:hAnsi="Poppins" w:cs="Poppins"/>
          <w:b/>
          <w:bCs/>
          <w:noProof/>
        </w:rPr>
      </w:pPr>
    </w:p>
    <w:p w14:paraId="3B6B6D71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CREATE TABLE pedidos (</w:t>
      </w:r>
    </w:p>
    <w:p w14:paraId="2352668A" w14:textId="77777777" w:rsidR="007A3C13" w:rsidRPr="007D481B" w:rsidRDefault="007A3C13" w:rsidP="007A3C13">
      <w:pPr>
        <w:rPr>
          <w:rFonts w:ascii="Poppins" w:hAnsi="Poppins" w:cs="Poppins"/>
          <w:noProof/>
          <w:lang w:val="en-GB"/>
        </w:rPr>
      </w:pPr>
      <w:r w:rsidRPr="007A3C13">
        <w:rPr>
          <w:rFonts w:ascii="Poppins" w:hAnsi="Poppins" w:cs="Poppins"/>
          <w:noProof/>
        </w:rPr>
        <w:t xml:space="preserve">    </w:t>
      </w:r>
      <w:r w:rsidRPr="007D481B">
        <w:rPr>
          <w:rFonts w:ascii="Poppins" w:hAnsi="Poppins" w:cs="Poppins"/>
          <w:noProof/>
          <w:lang w:val="en-GB"/>
        </w:rPr>
        <w:t>id_pedido INT AUTO_INCREMENT PRIMARY KEY,</w:t>
      </w:r>
    </w:p>
    <w:p w14:paraId="2B34717C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D481B">
        <w:rPr>
          <w:rFonts w:ascii="Poppins" w:hAnsi="Poppins" w:cs="Poppins"/>
          <w:noProof/>
          <w:lang w:val="en-GB"/>
        </w:rPr>
        <w:t xml:space="preserve">    </w:t>
      </w:r>
      <w:r w:rsidRPr="007A3C13">
        <w:rPr>
          <w:rFonts w:ascii="Poppins" w:hAnsi="Poppins" w:cs="Poppins"/>
          <w:noProof/>
        </w:rPr>
        <w:t>id_cliente INT,</w:t>
      </w:r>
    </w:p>
    <w:p w14:paraId="15F2621D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    data_pedido DATE,</w:t>
      </w:r>
    </w:p>
    <w:p w14:paraId="0EAAB1A1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    valor_total DECIMAL(10,2),</w:t>
      </w:r>
    </w:p>
    <w:p w14:paraId="456D1EB7" w14:textId="77777777" w:rsidR="007A3C13" w:rsidRPr="007D481B" w:rsidRDefault="007A3C13" w:rsidP="007A3C13">
      <w:pPr>
        <w:rPr>
          <w:rFonts w:ascii="Poppins" w:hAnsi="Poppins" w:cs="Poppins"/>
          <w:noProof/>
          <w:lang w:val="en-GB"/>
        </w:rPr>
      </w:pPr>
      <w:r w:rsidRPr="007A3C13">
        <w:rPr>
          <w:rFonts w:ascii="Poppins" w:hAnsi="Poppins" w:cs="Poppins"/>
          <w:noProof/>
        </w:rPr>
        <w:t xml:space="preserve">    </w:t>
      </w:r>
      <w:r w:rsidRPr="007D481B">
        <w:rPr>
          <w:rFonts w:ascii="Poppins" w:hAnsi="Poppins" w:cs="Poppins"/>
          <w:noProof/>
          <w:lang w:val="en-GB"/>
        </w:rPr>
        <w:t>FOREIGN KEY (id_cliente) REFERENCES clientes(id_cliente)</w:t>
      </w:r>
    </w:p>
    <w:p w14:paraId="06403949" w14:textId="77777777" w:rsidR="007A3C13" w:rsidRPr="007A3C13" w:rsidRDefault="007A3C13" w:rsidP="007A3C13">
      <w:p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);</w:t>
      </w:r>
    </w:p>
    <w:p w14:paraId="227ED243" w14:textId="77777777" w:rsidR="009B772C" w:rsidRDefault="009B772C" w:rsidP="007A3C13">
      <w:pPr>
        <w:rPr>
          <w:rFonts w:ascii="Poppins" w:hAnsi="Poppins" w:cs="Poppins"/>
          <w:b/>
          <w:bCs/>
          <w:noProof/>
        </w:rPr>
      </w:pPr>
    </w:p>
    <w:p w14:paraId="08D5F8F3" w14:textId="77777777" w:rsidR="009B772C" w:rsidRDefault="009B772C" w:rsidP="009B772C">
      <w:pPr>
        <w:pBdr>
          <w:bottom w:val="single" w:sz="4" w:space="1" w:color="auto"/>
        </w:pBdr>
        <w:rPr>
          <w:rFonts w:ascii="Poppins" w:hAnsi="Poppins" w:cs="Poppins"/>
          <w:b/>
          <w:bCs/>
          <w:noProof/>
        </w:rPr>
      </w:pPr>
    </w:p>
    <w:p w14:paraId="68E26116" w14:textId="29D1ADDE" w:rsidR="007A3C13" w:rsidRDefault="007A3C13" w:rsidP="007A3C13">
      <w:pPr>
        <w:rPr>
          <w:rFonts w:ascii="Poppins" w:hAnsi="Poppins" w:cs="Poppins"/>
          <w:b/>
          <w:bCs/>
          <w:noProof/>
        </w:rPr>
      </w:pPr>
      <w:r w:rsidRPr="007A3C13">
        <w:rPr>
          <w:rFonts w:ascii="Poppins" w:hAnsi="Poppins" w:cs="Poppins"/>
          <w:b/>
          <w:bCs/>
          <w:noProof/>
        </w:rPr>
        <w:t xml:space="preserve">Descrição das </w:t>
      </w:r>
      <w:r w:rsidR="00966CBD">
        <w:rPr>
          <w:rFonts w:ascii="Poppins" w:hAnsi="Poppins" w:cs="Poppins"/>
          <w:b/>
          <w:bCs/>
          <w:noProof/>
        </w:rPr>
        <w:t>t</w:t>
      </w:r>
      <w:r w:rsidRPr="007A3C13">
        <w:rPr>
          <w:rFonts w:ascii="Poppins" w:hAnsi="Poppins" w:cs="Poppins"/>
          <w:b/>
          <w:bCs/>
          <w:noProof/>
        </w:rPr>
        <w:t>abelas:</w:t>
      </w:r>
    </w:p>
    <w:p w14:paraId="37E2E58C" w14:textId="77777777" w:rsidR="009B772C" w:rsidRPr="007A3C13" w:rsidRDefault="009B772C" w:rsidP="007A3C13">
      <w:pPr>
        <w:rPr>
          <w:rFonts w:ascii="Poppins" w:hAnsi="Poppins" w:cs="Poppins"/>
          <w:b/>
          <w:bCs/>
          <w:noProof/>
        </w:rPr>
      </w:pPr>
    </w:p>
    <w:p w14:paraId="4FB37257" w14:textId="0348D164" w:rsidR="007A3C13" w:rsidRPr="007A3C13" w:rsidRDefault="007A3C13" w:rsidP="007A3C13">
      <w:pPr>
        <w:numPr>
          <w:ilvl w:val="0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b/>
          <w:bCs/>
          <w:noProof/>
        </w:rPr>
        <w:t xml:space="preserve">Tabela </w:t>
      </w:r>
      <w:r w:rsidR="0056739E">
        <w:rPr>
          <w:rFonts w:ascii="Poppins" w:hAnsi="Poppins" w:cs="Poppins"/>
          <w:b/>
          <w:bCs/>
          <w:noProof/>
        </w:rPr>
        <w:t xml:space="preserve">de </w:t>
      </w:r>
      <w:r w:rsidRPr="007A3C13">
        <w:rPr>
          <w:rFonts w:ascii="Poppins" w:hAnsi="Poppins" w:cs="Poppins"/>
          <w:b/>
          <w:bCs/>
          <w:noProof/>
        </w:rPr>
        <w:t>clientes</w:t>
      </w:r>
      <w:r w:rsidRPr="007A3C13">
        <w:rPr>
          <w:rFonts w:ascii="Poppins" w:hAnsi="Poppins" w:cs="Poppins"/>
          <w:noProof/>
        </w:rPr>
        <w:t>:</w:t>
      </w:r>
    </w:p>
    <w:p w14:paraId="32365C48" w14:textId="5A0DFFCB" w:rsidR="007A3C13" w:rsidRPr="007A3C13" w:rsidRDefault="007A3C13" w:rsidP="007A3C13">
      <w:pPr>
        <w:numPr>
          <w:ilvl w:val="1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Armazena informações dos clientes, incluindo nome, e</w:t>
      </w:r>
      <w:r w:rsidR="0056739E">
        <w:rPr>
          <w:rFonts w:ascii="Poppins" w:hAnsi="Poppins" w:cs="Poppins"/>
          <w:noProof/>
        </w:rPr>
        <w:t>-</w:t>
      </w:r>
      <w:r w:rsidRPr="007A3C13">
        <w:rPr>
          <w:rFonts w:ascii="Poppins" w:hAnsi="Poppins" w:cs="Poppins"/>
          <w:noProof/>
        </w:rPr>
        <w:t>mail, cidade e data_nascimento</w:t>
      </w:r>
      <w:r w:rsidR="0056739E">
        <w:rPr>
          <w:rFonts w:ascii="Poppins" w:hAnsi="Poppins" w:cs="Poppins"/>
          <w:noProof/>
        </w:rPr>
        <w:t>;</w:t>
      </w:r>
    </w:p>
    <w:p w14:paraId="6A7F067A" w14:textId="168CF152" w:rsidR="007A3C13" w:rsidRPr="007A3C13" w:rsidRDefault="007A3C13" w:rsidP="007A3C13">
      <w:pPr>
        <w:numPr>
          <w:ilvl w:val="1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A coluna nome está limitada a 50 caracteres.</w:t>
      </w:r>
      <w:r w:rsidR="009B772C">
        <w:rPr>
          <w:rFonts w:ascii="Poppins" w:hAnsi="Poppins" w:cs="Poppins"/>
          <w:noProof/>
        </w:rPr>
        <w:br/>
      </w:r>
    </w:p>
    <w:p w14:paraId="26286BBC" w14:textId="59F5E2BC" w:rsidR="007A3C13" w:rsidRPr="007A3C13" w:rsidRDefault="007A3C13" w:rsidP="007A3C13">
      <w:pPr>
        <w:numPr>
          <w:ilvl w:val="0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b/>
          <w:bCs/>
          <w:noProof/>
        </w:rPr>
        <w:t xml:space="preserve">Tabela </w:t>
      </w:r>
      <w:r w:rsidR="0056739E">
        <w:rPr>
          <w:rFonts w:ascii="Poppins" w:hAnsi="Poppins" w:cs="Poppins"/>
          <w:b/>
          <w:bCs/>
          <w:noProof/>
        </w:rPr>
        <w:t xml:space="preserve">de </w:t>
      </w:r>
      <w:r w:rsidRPr="007A3C13">
        <w:rPr>
          <w:rFonts w:ascii="Poppins" w:hAnsi="Poppins" w:cs="Poppins"/>
          <w:b/>
          <w:bCs/>
          <w:noProof/>
        </w:rPr>
        <w:t>produtos</w:t>
      </w:r>
      <w:r w:rsidRPr="007A3C13">
        <w:rPr>
          <w:rFonts w:ascii="Poppins" w:hAnsi="Poppins" w:cs="Poppins"/>
          <w:noProof/>
        </w:rPr>
        <w:t>:</w:t>
      </w:r>
    </w:p>
    <w:p w14:paraId="77B9D6F9" w14:textId="34FCEA43" w:rsidR="007A3C13" w:rsidRPr="007A3C13" w:rsidRDefault="007A3C13" w:rsidP="007A3C13">
      <w:pPr>
        <w:numPr>
          <w:ilvl w:val="1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Armazena informações sobre os produtos vendidos pela empresa, como nome_produto, pre</w:t>
      </w:r>
      <w:r w:rsidR="00094BAB">
        <w:rPr>
          <w:rFonts w:ascii="Poppins" w:hAnsi="Poppins" w:cs="Poppins"/>
          <w:noProof/>
        </w:rPr>
        <w:t>ç</w:t>
      </w:r>
      <w:r w:rsidRPr="007A3C13">
        <w:rPr>
          <w:rFonts w:ascii="Poppins" w:hAnsi="Poppins" w:cs="Poppins"/>
          <w:noProof/>
        </w:rPr>
        <w:t>o, fabricante e estoque.</w:t>
      </w:r>
      <w:r w:rsidR="009B772C">
        <w:rPr>
          <w:rFonts w:ascii="Poppins" w:hAnsi="Poppins" w:cs="Poppins"/>
          <w:noProof/>
        </w:rPr>
        <w:br/>
      </w:r>
    </w:p>
    <w:p w14:paraId="2F78F9D5" w14:textId="7D64ABA8" w:rsidR="007A3C13" w:rsidRPr="007A3C13" w:rsidRDefault="007A3C13" w:rsidP="007A3C13">
      <w:pPr>
        <w:numPr>
          <w:ilvl w:val="0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b/>
          <w:bCs/>
          <w:noProof/>
        </w:rPr>
        <w:t xml:space="preserve">Tabela </w:t>
      </w:r>
      <w:r w:rsidR="00A14257">
        <w:rPr>
          <w:rFonts w:ascii="Poppins" w:hAnsi="Poppins" w:cs="Poppins"/>
          <w:b/>
          <w:bCs/>
          <w:noProof/>
        </w:rPr>
        <w:t xml:space="preserve">de </w:t>
      </w:r>
      <w:r w:rsidRPr="007A3C13">
        <w:rPr>
          <w:rFonts w:ascii="Poppins" w:hAnsi="Poppins" w:cs="Poppins"/>
          <w:b/>
          <w:bCs/>
          <w:noProof/>
        </w:rPr>
        <w:t>pedidos</w:t>
      </w:r>
      <w:r w:rsidRPr="007A3C13">
        <w:rPr>
          <w:rFonts w:ascii="Poppins" w:hAnsi="Poppins" w:cs="Poppins"/>
          <w:noProof/>
        </w:rPr>
        <w:t>:</w:t>
      </w:r>
    </w:p>
    <w:p w14:paraId="4F151F18" w14:textId="65B3ED38" w:rsidR="007A3C13" w:rsidRPr="007A3C13" w:rsidRDefault="007A3C13" w:rsidP="007A3C13">
      <w:pPr>
        <w:numPr>
          <w:ilvl w:val="1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 xml:space="preserve">Contém registros dos pedidos feitos pelos clientes, associando-os à tabela </w:t>
      </w:r>
      <w:r w:rsidR="00A14257">
        <w:rPr>
          <w:rFonts w:ascii="Poppins" w:hAnsi="Poppins" w:cs="Poppins"/>
          <w:noProof/>
        </w:rPr>
        <w:t xml:space="preserve">de </w:t>
      </w:r>
      <w:r w:rsidRPr="007A3C13">
        <w:rPr>
          <w:rFonts w:ascii="Poppins" w:hAnsi="Poppins" w:cs="Poppins"/>
          <w:noProof/>
        </w:rPr>
        <w:t>clientes pela chave estrangeira id_cliente</w:t>
      </w:r>
      <w:r w:rsidR="00A14257">
        <w:rPr>
          <w:rFonts w:ascii="Poppins" w:hAnsi="Poppins" w:cs="Poppins"/>
          <w:noProof/>
        </w:rPr>
        <w:t>;</w:t>
      </w:r>
    </w:p>
    <w:p w14:paraId="7856B6D4" w14:textId="77777777" w:rsidR="007A3C13" w:rsidRPr="007A3C13" w:rsidRDefault="007A3C13" w:rsidP="007A3C13">
      <w:pPr>
        <w:numPr>
          <w:ilvl w:val="1"/>
          <w:numId w:val="111"/>
        </w:numPr>
        <w:rPr>
          <w:rFonts w:ascii="Poppins" w:hAnsi="Poppins" w:cs="Poppins"/>
          <w:noProof/>
        </w:rPr>
      </w:pPr>
      <w:r w:rsidRPr="007A3C13">
        <w:rPr>
          <w:rFonts w:ascii="Poppins" w:hAnsi="Poppins" w:cs="Poppins"/>
          <w:noProof/>
        </w:rPr>
        <w:t>Armazena também a data_pedido e o valor total do pedido.</w:t>
      </w:r>
    </w:p>
    <w:p w14:paraId="6F6C5E77" w14:textId="77777777" w:rsidR="007A3C13" w:rsidRPr="007A3C13" w:rsidRDefault="007A3C13" w:rsidP="007A3C13">
      <w:pPr>
        <w:rPr>
          <w:rFonts w:ascii="Poppins" w:hAnsi="Poppins" w:cs="Poppins"/>
          <w:noProof/>
        </w:rPr>
      </w:pPr>
    </w:p>
    <w:p w14:paraId="2795ECA5" w14:textId="77777777" w:rsidR="007A3C13" w:rsidRDefault="007A3C13" w:rsidP="009B772C">
      <w:pPr>
        <w:pBdr>
          <w:bottom w:val="single" w:sz="4" w:space="1" w:color="auto"/>
        </w:pBdr>
        <w:rPr>
          <w:rFonts w:ascii="Poppins" w:hAnsi="Poppins" w:cs="Poppins"/>
          <w:b/>
          <w:bCs/>
          <w:noProof/>
        </w:rPr>
      </w:pPr>
    </w:p>
    <w:p w14:paraId="528F16C4" w14:textId="413D9863" w:rsidR="007A3C13" w:rsidRDefault="007A3C13" w:rsidP="007A3C13">
      <w:pPr>
        <w:rPr>
          <w:rFonts w:ascii="Poppins" w:hAnsi="Poppins" w:cs="Poppins"/>
          <w:b/>
          <w:bCs/>
          <w:noProof/>
        </w:rPr>
      </w:pPr>
      <w:r w:rsidRPr="007A3C13">
        <w:rPr>
          <w:rFonts w:ascii="Poppins" w:hAnsi="Poppins" w:cs="Poppins"/>
          <w:b/>
          <w:bCs/>
          <w:noProof/>
        </w:rPr>
        <w:t xml:space="preserve">Passos da </w:t>
      </w:r>
      <w:r w:rsidR="00966CBD">
        <w:rPr>
          <w:rFonts w:ascii="Poppins" w:hAnsi="Poppins" w:cs="Poppins"/>
          <w:b/>
          <w:bCs/>
          <w:noProof/>
        </w:rPr>
        <w:t>a</w:t>
      </w:r>
      <w:r w:rsidRPr="007A3C13">
        <w:rPr>
          <w:rFonts w:ascii="Poppins" w:hAnsi="Poppins" w:cs="Poppins"/>
          <w:b/>
          <w:bCs/>
          <w:noProof/>
        </w:rPr>
        <w:t>tividade:</w:t>
      </w:r>
    </w:p>
    <w:p w14:paraId="089F522F" w14:textId="77777777" w:rsidR="009B772C" w:rsidRPr="007A3C13" w:rsidRDefault="009B772C" w:rsidP="007A3C13">
      <w:pPr>
        <w:rPr>
          <w:rFonts w:ascii="Poppins" w:hAnsi="Poppins" w:cs="Poppins"/>
          <w:b/>
          <w:bCs/>
          <w:noProof/>
        </w:rPr>
      </w:pPr>
    </w:p>
    <w:p w14:paraId="1CD3724A" w14:textId="42A0783A" w:rsidR="00955251" w:rsidRDefault="007A3C13" w:rsidP="009B772C">
      <w:pPr>
        <w:pStyle w:val="PargrafodaLista"/>
        <w:numPr>
          <w:ilvl w:val="0"/>
          <w:numId w:val="113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Tarefa 1: </w:t>
      </w:r>
      <w:r w:rsidR="00A14257">
        <w:rPr>
          <w:rFonts w:ascii="Poppins" w:hAnsi="Poppins" w:cs="Poppins"/>
          <w:b/>
          <w:bCs/>
          <w:noProof/>
        </w:rPr>
        <w:t>a</w:t>
      </w:r>
      <w:r w:rsidR="00A14257" w:rsidRPr="009B772C">
        <w:rPr>
          <w:rFonts w:ascii="Poppins" w:hAnsi="Poppins" w:cs="Poppins"/>
          <w:b/>
          <w:bCs/>
          <w:noProof/>
        </w:rPr>
        <w:t xml:space="preserve">dicionar </w:t>
      </w:r>
      <w:r w:rsidRPr="009B772C">
        <w:rPr>
          <w:rFonts w:ascii="Poppins" w:hAnsi="Poppins" w:cs="Poppins"/>
          <w:b/>
          <w:bCs/>
          <w:noProof/>
        </w:rPr>
        <w:t xml:space="preserve">uma </w:t>
      </w:r>
      <w:r w:rsidR="00966CBD">
        <w:rPr>
          <w:rFonts w:ascii="Poppins" w:hAnsi="Poppins" w:cs="Poppins"/>
          <w:b/>
          <w:bCs/>
          <w:noProof/>
        </w:rPr>
        <w:t>c</w:t>
      </w:r>
      <w:r w:rsidRPr="009B772C">
        <w:rPr>
          <w:rFonts w:ascii="Poppins" w:hAnsi="Poppins" w:cs="Poppins"/>
          <w:b/>
          <w:bCs/>
          <w:noProof/>
        </w:rPr>
        <w:t xml:space="preserve">oluna à </w:t>
      </w:r>
      <w:r w:rsidR="00966CBD">
        <w:rPr>
          <w:rFonts w:ascii="Poppins" w:hAnsi="Poppins" w:cs="Poppins"/>
          <w:b/>
          <w:bCs/>
          <w:noProof/>
        </w:rPr>
        <w:t>t</w:t>
      </w:r>
      <w:r w:rsidRPr="009B772C">
        <w:rPr>
          <w:rFonts w:ascii="Poppins" w:hAnsi="Poppins" w:cs="Poppins"/>
          <w:b/>
          <w:bCs/>
          <w:noProof/>
        </w:rPr>
        <w:t xml:space="preserve">abela de </w:t>
      </w:r>
      <w:r w:rsidR="00966CBD">
        <w:rPr>
          <w:rFonts w:ascii="Poppins" w:hAnsi="Poppins" w:cs="Poppins"/>
          <w:b/>
          <w:bCs/>
          <w:noProof/>
        </w:rPr>
        <w:t>c</w:t>
      </w:r>
      <w:r w:rsidRPr="009B772C">
        <w:rPr>
          <w:rFonts w:ascii="Poppins" w:hAnsi="Poppins" w:cs="Poppins"/>
          <w:b/>
          <w:bCs/>
          <w:noProof/>
        </w:rPr>
        <w:t>lientes</w:t>
      </w:r>
      <w:r w:rsidRPr="009B772C">
        <w:rPr>
          <w:rFonts w:ascii="Poppins" w:hAnsi="Poppins" w:cs="Poppins"/>
          <w:noProof/>
        </w:rPr>
        <w:t xml:space="preserve"> </w:t>
      </w:r>
    </w:p>
    <w:p w14:paraId="6AF36383" w14:textId="77777777" w:rsidR="00955251" w:rsidRDefault="00955251" w:rsidP="00955251">
      <w:pPr>
        <w:pStyle w:val="PargrafodaLista"/>
        <w:rPr>
          <w:rFonts w:ascii="Poppins" w:hAnsi="Poppins" w:cs="Poppins"/>
          <w:noProof/>
        </w:rPr>
      </w:pPr>
    </w:p>
    <w:p w14:paraId="56694DAB" w14:textId="4E1DDEA6" w:rsidR="007A3C13" w:rsidRPr="009B772C" w:rsidRDefault="007A3C13" w:rsidP="00955251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lastRenderedPageBreak/>
        <w:t>A equipe precisa registrar o número de telefone secundário dos clientes. Adicione uma nova coluna chamada telefone_secundario na tabela clientes, do tipo VARCHAR(15).</w:t>
      </w:r>
    </w:p>
    <w:p w14:paraId="74A73DEC" w14:textId="77777777" w:rsidR="009B772C" w:rsidRPr="007A3C13" w:rsidRDefault="009B772C" w:rsidP="007A3C13">
      <w:pPr>
        <w:rPr>
          <w:rFonts w:ascii="Poppins" w:hAnsi="Poppins" w:cs="Poppins"/>
          <w:noProof/>
        </w:rPr>
      </w:pPr>
    </w:p>
    <w:p w14:paraId="7F53840C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ALTER TABLE clientes </w:t>
      </w:r>
    </w:p>
    <w:p w14:paraId="41FDBD1D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ADD COLUMN telefone_secundario VARCHAR(15);</w:t>
      </w:r>
    </w:p>
    <w:p w14:paraId="2F2FCC26" w14:textId="77777777" w:rsidR="007A3C13" w:rsidRDefault="007A3C13" w:rsidP="007A3C13">
      <w:pPr>
        <w:rPr>
          <w:rFonts w:ascii="Poppins" w:hAnsi="Poppins" w:cs="Poppins"/>
          <w:b/>
          <w:bCs/>
          <w:noProof/>
        </w:rPr>
      </w:pPr>
    </w:p>
    <w:p w14:paraId="4528E7C2" w14:textId="21311EB7" w:rsidR="00955251" w:rsidRDefault="007A3C13" w:rsidP="009B772C">
      <w:pPr>
        <w:pStyle w:val="PargrafodaLista"/>
        <w:numPr>
          <w:ilvl w:val="0"/>
          <w:numId w:val="113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Tarefa 2: </w:t>
      </w:r>
      <w:r w:rsidR="00A14257">
        <w:rPr>
          <w:rFonts w:ascii="Poppins" w:hAnsi="Poppins" w:cs="Poppins"/>
          <w:b/>
          <w:bCs/>
          <w:noProof/>
        </w:rPr>
        <w:t>r</w:t>
      </w:r>
      <w:r w:rsidR="00A14257" w:rsidRPr="009B772C">
        <w:rPr>
          <w:rFonts w:ascii="Poppins" w:hAnsi="Poppins" w:cs="Poppins"/>
          <w:b/>
          <w:bCs/>
          <w:noProof/>
        </w:rPr>
        <w:t xml:space="preserve">emover </w:t>
      </w:r>
      <w:r w:rsidRPr="009B772C">
        <w:rPr>
          <w:rFonts w:ascii="Poppins" w:hAnsi="Poppins" w:cs="Poppins"/>
          <w:b/>
          <w:bCs/>
          <w:noProof/>
        </w:rPr>
        <w:t xml:space="preserve">uma </w:t>
      </w:r>
      <w:r w:rsidR="00966CBD">
        <w:rPr>
          <w:rFonts w:ascii="Poppins" w:hAnsi="Poppins" w:cs="Poppins"/>
          <w:b/>
          <w:bCs/>
          <w:noProof/>
        </w:rPr>
        <w:t>c</w:t>
      </w:r>
      <w:r w:rsidRPr="009B772C">
        <w:rPr>
          <w:rFonts w:ascii="Poppins" w:hAnsi="Poppins" w:cs="Poppins"/>
          <w:b/>
          <w:bCs/>
          <w:noProof/>
        </w:rPr>
        <w:t xml:space="preserve">oluna da </w:t>
      </w:r>
      <w:r w:rsidR="00966CBD">
        <w:rPr>
          <w:rFonts w:ascii="Poppins" w:hAnsi="Poppins" w:cs="Poppins"/>
          <w:b/>
          <w:bCs/>
          <w:noProof/>
        </w:rPr>
        <w:t>t</w:t>
      </w:r>
      <w:r w:rsidRPr="009B772C">
        <w:rPr>
          <w:rFonts w:ascii="Poppins" w:hAnsi="Poppins" w:cs="Poppins"/>
          <w:b/>
          <w:bCs/>
          <w:noProof/>
        </w:rPr>
        <w:t xml:space="preserve">abela de </w:t>
      </w:r>
      <w:r w:rsidR="00966CBD">
        <w:rPr>
          <w:rFonts w:ascii="Poppins" w:hAnsi="Poppins" w:cs="Poppins"/>
          <w:b/>
          <w:bCs/>
          <w:noProof/>
        </w:rPr>
        <w:t>p</w:t>
      </w:r>
      <w:r w:rsidRPr="009B772C">
        <w:rPr>
          <w:rFonts w:ascii="Poppins" w:hAnsi="Poppins" w:cs="Poppins"/>
          <w:b/>
          <w:bCs/>
          <w:noProof/>
        </w:rPr>
        <w:t>rodutos</w:t>
      </w:r>
      <w:r w:rsidRPr="009B772C">
        <w:rPr>
          <w:rFonts w:ascii="Poppins" w:hAnsi="Poppins" w:cs="Poppins"/>
          <w:noProof/>
        </w:rPr>
        <w:t xml:space="preserve"> </w:t>
      </w:r>
    </w:p>
    <w:p w14:paraId="0E9A3CDF" w14:textId="77777777" w:rsidR="00955251" w:rsidRDefault="00955251" w:rsidP="00955251">
      <w:pPr>
        <w:pStyle w:val="PargrafodaLista"/>
        <w:rPr>
          <w:rFonts w:ascii="Poppins" w:hAnsi="Poppins" w:cs="Poppins"/>
          <w:noProof/>
        </w:rPr>
      </w:pPr>
    </w:p>
    <w:p w14:paraId="3E4CEC02" w14:textId="4FE67D44" w:rsidR="007A3C13" w:rsidRPr="009B772C" w:rsidRDefault="007A3C13" w:rsidP="00955251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O campo fabricante</w:t>
      </w:r>
      <w:r w:rsidR="00A14257">
        <w:rPr>
          <w:rFonts w:ascii="Poppins" w:hAnsi="Poppins" w:cs="Poppins"/>
          <w:noProof/>
        </w:rPr>
        <w:t>,</w:t>
      </w:r>
      <w:r w:rsidRPr="009B772C">
        <w:rPr>
          <w:rFonts w:ascii="Poppins" w:hAnsi="Poppins" w:cs="Poppins"/>
          <w:noProof/>
        </w:rPr>
        <w:t xml:space="preserve"> na tabela produtos</w:t>
      </w:r>
      <w:r w:rsidR="00A14257">
        <w:rPr>
          <w:rFonts w:ascii="Poppins" w:hAnsi="Poppins" w:cs="Poppins"/>
          <w:noProof/>
        </w:rPr>
        <w:t>,</w:t>
      </w:r>
      <w:r w:rsidRPr="009B772C">
        <w:rPr>
          <w:rFonts w:ascii="Poppins" w:hAnsi="Poppins" w:cs="Poppins"/>
          <w:noProof/>
        </w:rPr>
        <w:t xml:space="preserve"> não será mais necessário. Remova essa coluna da tabela.</w:t>
      </w:r>
    </w:p>
    <w:p w14:paraId="3B7B3BD9" w14:textId="77777777" w:rsidR="009B772C" w:rsidRDefault="009B772C" w:rsidP="007A3C13">
      <w:pPr>
        <w:rPr>
          <w:rFonts w:ascii="Poppins" w:hAnsi="Poppins" w:cs="Poppins"/>
          <w:noProof/>
        </w:rPr>
      </w:pPr>
    </w:p>
    <w:p w14:paraId="455E117D" w14:textId="4EFF841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ALTER TABLE produtos </w:t>
      </w:r>
    </w:p>
    <w:p w14:paraId="44D1CBFD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DROP COLUMN fabricante;</w:t>
      </w:r>
    </w:p>
    <w:p w14:paraId="380100A5" w14:textId="77777777" w:rsidR="007A3C13" w:rsidRDefault="007A3C13" w:rsidP="007A3C13">
      <w:pPr>
        <w:rPr>
          <w:rFonts w:ascii="Poppins" w:hAnsi="Poppins" w:cs="Poppins"/>
          <w:b/>
          <w:bCs/>
          <w:noProof/>
        </w:rPr>
      </w:pPr>
    </w:p>
    <w:p w14:paraId="22CCDE03" w14:textId="74741D8E" w:rsidR="00955251" w:rsidRDefault="007A3C13" w:rsidP="009B772C">
      <w:pPr>
        <w:pStyle w:val="PargrafodaLista"/>
        <w:numPr>
          <w:ilvl w:val="0"/>
          <w:numId w:val="113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Tarefa 3: </w:t>
      </w:r>
      <w:r w:rsidR="00A14257">
        <w:rPr>
          <w:rFonts w:ascii="Poppins" w:hAnsi="Poppins" w:cs="Poppins"/>
          <w:b/>
          <w:bCs/>
          <w:noProof/>
        </w:rPr>
        <w:t>m</w:t>
      </w:r>
      <w:r w:rsidR="00A14257" w:rsidRPr="009B772C">
        <w:rPr>
          <w:rFonts w:ascii="Poppins" w:hAnsi="Poppins" w:cs="Poppins"/>
          <w:b/>
          <w:bCs/>
          <w:noProof/>
        </w:rPr>
        <w:t xml:space="preserve">odificar </w:t>
      </w:r>
      <w:r w:rsidRPr="009B772C">
        <w:rPr>
          <w:rFonts w:ascii="Poppins" w:hAnsi="Poppins" w:cs="Poppins"/>
          <w:b/>
          <w:bCs/>
          <w:noProof/>
        </w:rPr>
        <w:t xml:space="preserve">o </w:t>
      </w:r>
      <w:r w:rsidR="00966CBD">
        <w:rPr>
          <w:rFonts w:ascii="Poppins" w:hAnsi="Poppins" w:cs="Poppins"/>
          <w:b/>
          <w:bCs/>
          <w:noProof/>
        </w:rPr>
        <w:t>t</w:t>
      </w:r>
      <w:r w:rsidRPr="009B772C">
        <w:rPr>
          <w:rFonts w:ascii="Poppins" w:hAnsi="Poppins" w:cs="Poppins"/>
          <w:b/>
          <w:bCs/>
          <w:noProof/>
        </w:rPr>
        <w:t xml:space="preserve">ipo de </w:t>
      </w:r>
      <w:r w:rsidR="00966CBD">
        <w:rPr>
          <w:rFonts w:ascii="Poppins" w:hAnsi="Poppins" w:cs="Poppins"/>
          <w:b/>
          <w:bCs/>
          <w:noProof/>
        </w:rPr>
        <w:t>d</w:t>
      </w:r>
      <w:r w:rsidRPr="009B772C">
        <w:rPr>
          <w:rFonts w:ascii="Poppins" w:hAnsi="Poppins" w:cs="Poppins"/>
          <w:b/>
          <w:bCs/>
          <w:noProof/>
        </w:rPr>
        <w:t xml:space="preserve">ados de uma </w:t>
      </w:r>
      <w:r w:rsidR="00966CBD">
        <w:rPr>
          <w:rFonts w:ascii="Poppins" w:hAnsi="Poppins" w:cs="Poppins"/>
          <w:b/>
          <w:bCs/>
          <w:noProof/>
        </w:rPr>
        <w:t>c</w:t>
      </w:r>
      <w:r w:rsidRPr="009B772C">
        <w:rPr>
          <w:rFonts w:ascii="Poppins" w:hAnsi="Poppins" w:cs="Poppins"/>
          <w:b/>
          <w:bCs/>
          <w:noProof/>
        </w:rPr>
        <w:t xml:space="preserve">oluna na </w:t>
      </w:r>
      <w:r w:rsidR="00966CBD">
        <w:rPr>
          <w:rFonts w:ascii="Poppins" w:hAnsi="Poppins" w:cs="Poppins"/>
          <w:b/>
          <w:bCs/>
          <w:noProof/>
        </w:rPr>
        <w:t>t</w:t>
      </w:r>
      <w:r w:rsidRPr="009B772C">
        <w:rPr>
          <w:rFonts w:ascii="Poppins" w:hAnsi="Poppins" w:cs="Poppins"/>
          <w:b/>
          <w:bCs/>
          <w:noProof/>
        </w:rPr>
        <w:t xml:space="preserve">abela de </w:t>
      </w:r>
      <w:r w:rsidR="00966CBD">
        <w:rPr>
          <w:rFonts w:ascii="Poppins" w:hAnsi="Poppins" w:cs="Poppins"/>
          <w:b/>
          <w:bCs/>
          <w:noProof/>
        </w:rPr>
        <w:t>p</w:t>
      </w:r>
      <w:r w:rsidRPr="009B772C">
        <w:rPr>
          <w:rFonts w:ascii="Poppins" w:hAnsi="Poppins" w:cs="Poppins"/>
          <w:b/>
          <w:bCs/>
          <w:noProof/>
        </w:rPr>
        <w:t>edidos</w:t>
      </w:r>
      <w:r w:rsidRPr="009B772C">
        <w:rPr>
          <w:rFonts w:ascii="Poppins" w:hAnsi="Poppins" w:cs="Poppins"/>
          <w:noProof/>
        </w:rPr>
        <w:t xml:space="preserve"> </w:t>
      </w:r>
    </w:p>
    <w:p w14:paraId="1C4FAEAC" w14:textId="77777777" w:rsidR="00955251" w:rsidRDefault="00955251" w:rsidP="00955251">
      <w:pPr>
        <w:pStyle w:val="PargrafodaLista"/>
        <w:rPr>
          <w:rFonts w:ascii="Poppins" w:hAnsi="Poppins" w:cs="Poppins"/>
          <w:noProof/>
        </w:rPr>
      </w:pPr>
    </w:p>
    <w:p w14:paraId="1C80A371" w14:textId="286DEDFC" w:rsidR="009B772C" w:rsidRPr="009B772C" w:rsidRDefault="007A3C13" w:rsidP="00955251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 coluna data_pedido, na tabela pedidos, atualmente está definida como DATE, mas precisa ser ajustada para armazenar também a hora do pedido. </w:t>
      </w:r>
    </w:p>
    <w:p w14:paraId="50E3463E" w14:textId="77777777" w:rsidR="009B772C" w:rsidRDefault="009B772C" w:rsidP="007A3C13">
      <w:pPr>
        <w:rPr>
          <w:rFonts w:ascii="Poppins" w:hAnsi="Poppins" w:cs="Poppins"/>
          <w:noProof/>
        </w:rPr>
      </w:pPr>
    </w:p>
    <w:p w14:paraId="3F8B921C" w14:textId="0E0AD6E8" w:rsidR="007A3C13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Modifique o tipo de dados de data_pedido para DATETIME.</w:t>
      </w:r>
    </w:p>
    <w:p w14:paraId="0AB2B327" w14:textId="77777777" w:rsidR="00A14257" w:rsidRPr="009B772C" w:rsidRDefault="00A14257" w:rsidP="009B772C">
      <w:pPr>
        <w:pStyle w:val="PargrafodaLista"/>
        <w:rPr>
          <w:rFonts w:ascii="Poppins" w:hAnsi="Poppins" w:cs="Poppins"/>
          <w:noProof/>
        </w:rPr>
      </w:pPr>
    </w:p>
    <w:p w14:paraId="7A6902EA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ALTER TABLE pedidos </w:t>
      </w:r>
    </w:p>
    <w:p w14:paraId="29A1C418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MODIFY COLUMN data_pedido DATETIME;</w:t>
      </w:r>
    </w:p>
    <w:p w14:paraId="40D997ED" w14:textId="77777777" w:rsidR="007A3C13" w:rsidRDefault="007A3C13" w:rsidP="007A3C13">
      <w:pPr>
        <w:rPr>
          <w:rFonts w:ascii="Poppins" w:hAnsi="Poppins" w:cs="Poppins"/>
          <w:b/>
          <w:bCs/>
          <w:noProof/>
        </w:rPr>
      </w:pPr>
    </w:p>
    <w:p w14:paraId="0C1803B0" w14:textId="259ED0F1" w:rsidR="00955251" w:rsidRDefault="007A3C13" w:rsidP="009B772C">
      <w:pPr>
        <w:pStyle w:val="PargrafodaLista"/>
        <w:numPr>
          <w:ilvl w:val="0"/>
          <w:numId w:val="113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Tarefa 4: </w:t>
      </w:r>
      <w:r w:rsidR="00A14257">
        <w:rPr>
          <w:rFonts w:ascii="Poppins" w:hAnsi="Poppins" w:cs="Poppins"/>
          <w:b/>
          <w:bCs/>
          <w:noProof/>
        </w:rPr>
        <w:t>a</w:t>
      </w:r>
      <w:r w:rsidR="00A14257" w:rsidRPr="009B772C">
        <w:rPr>
          <w:rFonts w:ascii="Poppins" w:hAnsi="Poppins" w:cs="Poppins"/>
          <w:b/>
          <w:bCs/>
          <w:noProof/>
        </w:rPr>
        <w:t xml:space="preserve">dicionar </w:t>
      </w:r>
      <w:r w:rsidR="00966CBD">
        <w:rPr>
          <w:rFonts w:ascii="Poppins" w:hAnsi="Poppins" w:cs="Poppins"/>
          <w:b/>
          <w:bCs/>
          <w:noProof/>
        </w:rPr>
        <w:t>v</w:t>
      </w:r>
      <w:r w:rsidRPr="009B772C">
        <w:rPr>
          <w:rFonts w:ascii="Poppins" w:hAnsi="Poppins" w:cs="Poppins"/>
          <w:b/>
          <w:bCs/>
          <w:noProof/>
        </w:rPr>
        <w:t xml:space="preserve">árias </w:t>
      </w:r>
      <w:r w:rsidR="00966CBD">
        <w:rPr>
          <w:rFonts w:ascii="Poppins" w:hAnsi="Poppins" w:cs="Poppins"/>
          <w:b/>
          <w:bCs/>
          <w:noProof/>
        </w:rPr>
        <w:t>c</w:t>
      </w:r>
      <w:r w:rsidRPr="009B772C">
        <w:rPr>
          <w:rFonts w:ascii="Poppins" w:hAnsi="Poppins" w:cs="Poppins"/>
          <w:b/>
          <w:bCs/>
          <w:noProof/>
        </w:rPr>
        <w:t xml:space="preserve">olunas à </w:t>
      </w:r>
      <w:r w:rsidR="00966CBD">
        <w:rPr>
          <w:rFonts w:ascii="Poppins" w:hAnsi="Poppins" w:cs="Poppins"/>
          <w:b/>
          <w:bCs/>
          <w:noProof/>
        </w:rPr>
        <w:t>t</w:t>
      </w:r>
      <w:r w:rsidRPr="009B772C">
        <w:rPr>
          <w:rFonts w:ascii="Poppins" w:hAnsi="Poppins" w:cs="Poppins"/>
          <w:b/>
          <w:bCs/>
          <w:noProof/>
        </w:rPr>
        <w:t xml:space="preserve">abela de </w:t>
      </w:r>
      <w:r w:rsidR="00966CBD">
        <w:rPr>
          <w:rFonts w:ascii="Poppins" w:hAnsi="Poppins" w:cs="Poppins"/>
          <w:b/>
          <w:bCs/>
          <w:noProof/>
        </w:rPr>
        <w:t>p</w:t>
      </w:r>
      <w:r w:rsidRPr="009B772C">
        <w:rPr>
          <w:rFonts w:ascii="Poppins" w:hAnsi="Poppins" w:cs="Poppins"/>
          <w:b/>
          <w:bCs/>
          <w:noProof/>
        </w:rPr>
        <w:t>rodutos</w:t>
      </w:r>
      <w:r w:rsidRPr="009B772C">
        <w:rPr>
          <w:rFonts w:ascii="Poppins" w:hAnsi="Poppins" w:cs="Poppins"/>
          <w:noProof/>
        </w:rPr>
        <w:t xml:space="preserve"> </w:t>
      </w:r>
    </w:p>
    <w:p w14:paraId="3954CBA6" w14:textId="77777777" w:rsidR="00955251" w:rsidRDefault="00955251" w:rsidP="00955251">
      <w:pPr>
        <w:pStyle w:val="PargrafodaLista"/>
        <w:rPr>
          <w:rFonts w:ascii="Poppins" w:hAnsi="Poppins" w:cs="Poppins"/>
          <w:noProof/>
        </w:rPr>
      </w:pPr>
    </w:p>
    <w:p w14:paraId="3DEC9493" w14:textId="10521DFA" w:rsidR="007A3C13" w:rsidRPr="009B772C" w:rsidRDefault="007A3C13" w:rsidP="00955251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Agora, é necessário registrar o peso e a dimensão dos produtos. Adicione as colunas peso (do tipo DECIMAL(5,2)) e dimensao (do tipo VARCHAR(50)) na tabela produtos.</w:t>
      </w:r>
      <w:r w:rsidR="009B772C">
        <w:rPr>
          <w:rFonts w:ascii="Poppins" w:hAnsi="Poppins" w:cs="Poppins"/>
          <w:noProof/>
        </w:rPr>
        <w:br/>
      </w:r>
    </w:p>
    <w:p w14:paraId="523E03BA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ALTER TABLE produtos </w:t>
      </w:r>
    </w:p>
    <w:p w14:paraId="3021E9E3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ADD COLUMN peso DECIMAL(5,2), </w:t>
      </w:r>
    </w:p>
    <w:p w14:paraId="201671D9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ADD COLUMN dimensao VARCHAR(50);</w:t>
      </w:r>
    </w:p>
    <w:p w14:paraId="5ED2642A" w14:textId="77777777" w:rsidR="007A3C13" w:rsidRDefault="007A3C13" w:rsidP="007A3C13">
      <w:pPr>
        <w:rPr>
          <w:rFonts w:ascii="Poppins" w:hAnsi="Poppins" w:cs="Poppins"/>
          <w:b/>
          <w:bCs/>
          <w:noProof/>
        </w:rPr>
      </w:pPr>
    </w:p>
    <w:p w14:paraId="53E1F814" w14:textId="58C266DF" w:rsidR="00955251" w:rsidRDefault="007A3C13" w:rsidP="009B772C">
      <w:pPr>
        <w:pStyle w:val="PargrafodaLista"/>
        <w:numPr>
          <w:ilvl w:val="0"/>
          <w:numId w:val="113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b/>
          <w:bCs/>
          <w:noProof/>
        </w:rPr>
        <w:t xml:space="preserve">Tarefa 5: </w:t>
      </w:r>
      <w:r w:rsidR="00A14257">
        <w:rPr>
          <w:rFonts w:ascii="Poppins" w:hAnsi="Poppins" w:cs="Poppins"/>
          <w:b/>
          <w:bCs/>
          <w:noProof/>
        </w:rPr>
        <w:t>a</w:t>
      </w:r>
      <w:r w:rsidR="00A14257" w:rsidRPr="009B772C">
        <w:rPr>
          <w:rFonts w:ascii="Poppins" w:hAnsi="Poppins" w:cs="Poppins"/>
          <w:b/>
          <w:bCs/>
          <w:noProof/>
        </w:rPr>
        <w:t xml:space="preserve">lterar </w:t>
      </w:r>
      <w:r w:rsidRPr="009B772C">
        <w:rPr>
          <w:rFonts w:ascii="Poppins" w:hAnsi="Poppins" w:cs="Poppins"/>
          <w:b/>
          <w:bCs/>
          <w:noProof/>
        </w:rPr>
        <w:t xml:space="preserve">o </w:t>
      </w:r>
      <w:r w:rsidR="00966CBD">
        <w:rPr>
          <w:rFonts w:ascii="Poppins" w:hAnsi="Poppins" w:cs="Poppins"/>
          <w:b/>
          <w:bCs/>
          <w:noProof/>
        </w:rPr>
        <w:t>t</w:t>
      </w:r>
      <w:r w:rsidRPr="009B772C">
        <w:rPr>
          <w:rFonts w:ascii="Poppins" w:hAnsi="Poppins" w:cs="Poppins"/>
          <w:b/>
          <w:bCs/>
          <w:noProof/>
        </w:rPr>
        <w:t xml:space="preserve">amanho de uma </w:t>
      </w:r>
      <w:r w:rsidR="00966CBD">
        <w:rPr>
          <w:rFonts w:ascii="Poppins" w:hAnsi="Poppins" w:cs="Poppins"/>
          <w:b/>
          <w:bCs/>
          <w:noProof/>
        </w:rPr>
        <w:t>c</w:t>
      </w:r>
      <w:r w:rsidRPr="009B772C">
        <w:rPr>
          <w:rFonts w:ascii="Poppins" w:hAnsi="Poppins" w:cs="Poppins"/>
          <w:b/>
          <w:bCs/>
          <w:noProof/>
        </w:rPr>
        <w:t>oluna</w:t>
      </w:r>
      <w:r w:rsidRPr="009B772C">
        <w:rPr>
          <w:rFonts w:ascii="Poppins" w:hAnsi="Poppins" w:cs="Poppins"/>
          <w:noProof/>
        </w:rPr>
        <w:t xml:space="preserve"> </w:t>
      </w:r>
    </w:p>
    <w:p w14:paraId="0460F567" w14:textId="77777777" w:rsidR="00955251" w:rsidRDefault="00955251" w:rsidP="00955251">
      <w:pPr>
        <w:pStyle w:val="PargrafodaLista"/>
        <w:rPr>
          <w:rFonts w:ascii="Poppins" w:hAnsi="Poppins" w:cs="Poppins"/>
          <w:noProof/>
        </w:rPr>
      </w:pPr>
    </w:p>
    <w:p w14:paraId="181A5725" w14:textId="384372AF" w:rsidR="007A3C13" w:rsidRPr="009B772C" w:rsidRDefault="007A3C13" w:rsidP="00955251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Na tabela </w:t>
      </w:r>
      <w:r w:rsidR="00A14257">
        <w:rPr>
          <w:rFonts w:ascii="Poppins" w:hAnsi="Poppins" w:cs="Poppins"/>
          <w:noProof/>
        </w:rPr>
        <w:t xml:space="preserve">de </w:t>
      </w:r>
      <w:r w:rsidRPr="009B772C">
        <w:rPr>
          <w:rFonts w:ascii="Poppins" w:hAnsi="Poppins" w:cs="Poppins"/>
          <w:noProof/>
        </w:rPr>
        <w:t>clientes, o campo nome está limitado a 50 caracteres, mas isso tem causado problemas com clientes de nomes mais longos. Altere o tamanho dessa coluna para permitir até 100 caracteres.</w:t>
      </w:r>
      <w:r w:rsidR="009B772C">
        <w:rPr>
          <w:rFonts w:ascii="Poppins" w:hAnsi="Poppins" w:cs="Poppins"/>
          <w:noProof/>
        </w:rPr>
        <w:br/>
      </w:r>
    </w:p>
    <w:p w14:paraId="39E5DE67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 xml:space="preserve">ALTER TABLE clientes </w:t>
      </w:r>
    </w:p>
    <w:p w14:paraId="4291E72A" w14:textId="77777777" w:rsidR="007A3C13" w:rsidRPr="009B772C" w:rsidRDefault="007A3C13" w:rsidP="009B772C">
      <w:pPr>
        <w:pStyle w:val="PargrafodaLista"/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MODIFY COLUMN nome VARCHAR(100);</w:t>
      </w:r>
    </w:p>
    <w:p w14:paraId="2398CAB1" w14:textId="77777777" w:rsidR="009B772C" w:rsidRDefault="009B772C" w:rsidP="009B772C">
      <w:pPr>
        <w:rPr>
          <w:noProof/>
        </w:rPr>
      </w:pPr>
    </w:p>
    <w:p w14:paraId="725E169D" w14:textId="18A596D9" w:rsidR="007A3C13" w:rsidRPr="009B772C" w:rsidRDefault="00000000" w:rsidP="009B772C">
      <w:pPr>
        <w:rPr>
          <w:rFonts w:ascii="Poppins" w:hAnsi="Poppins" w:cs="Poppins"/>
          <w:noProof/>
        </w:rPr>
      </w:pPr>
      <w:r>
        <w:rPr>
          <w:noProof/>
        </w:rPr>
        <w:pict w14:anchorId="083753FC">
          <v:rect id="_x0000_i1026" style="width:0;height:1.5pt" o:hralign="center" o:hrstd="t" o:hr="t" fillcolor="#a0a0a0" stroked="f"/>
        </w:pict>
      </w:r>
    </w:p>
    <w:p w14:paraId="6E291D19" w14:textId="0BEE701F" w:rsidR="007A3C13" w:rsidRDefault="007A3C13" w:rsidP="007A3C13">
      <w:pPr>
        <w:rPr>
          <w:rFonts w:ascii="Poppins" w:hAnsi="Poppins" w:cs="Poppins"/>
          <w:b/>
          <w:bCs/>
          <w:noProof/>
        </w:rPr>
      </w:pPr>
      <w:r w:rsidRPr="007A3C13">
        <w:rPr>
          <w:rFonts w:ascii="Poppins" w:hAnsi="Poppins" w:cs="Poppins"/>
          <w:b/>
          <w:bCs/>
          <w:noProof/>
        </w:rPr>
        <w:t xml:space="preserve">Questões </w:t>
      </w:r>
      <w:r w:rsidR="009B772C">
        <w:rPr>
          <w:rFonts w:ascii="Poppins" w:hAnsi="Poppins" w:cs="Poppins"/>
          <w:b/>
          <w:bCs/>
          <w:noProof/>
        </w:rPr>
        <w:t>para responder</w:t>
      </w:r>
      <w:r w:rsidRPr="007A3C13">
        <w:rPr>
          <w:rFonts w:ascii="Poppins" w:hAnsi="Poppins" w:cs="Poppins"/>
          <w:b/>
          <w:bCs/>
          <w:noProof/>
        </w:rPr>
        <w:t>:</w:t>
      </w:r>
    </w:p>
    <w:p w14:paraId="74351A2D" w14:textId="77777777" w:rsidR="00955251" w:rsidRPr="007A3C13" w:rsidRDefault="00955251" w:rsidP="007A3C13">
      <w:pPr>
        <w:rPr>
          <w:rFonts w:ascii="Poppins" w:hAnsi="Poppins" w:cs="Poppins"/>
          <w:b/>
          <w:bCs/>
          <w:noProof/>
        </w:rPr>
      </w:pPr>
    </w:p>
    <w:p w14:paraId="3A4E4537" w14:textId="77777777" w:rsidR="007A3C13" w:rsidRPr="009B772C" w:rsidRDefault="007A3C13" w:rsidP="007A3C13">
      <w:pPr>
        <w:numPr>
          <w:ilvl w:val="0"/>
          <w:numId w:val="110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Por que é importante usar o comando ALTER TABLE com cuidado em bancos de dados de produção?</w:t>
      </w:r>
    </w:p>
    <w:p w14:paraId="67C20FA4" w14:textId="77777777" w:rsidR="007A3C13" w:rsidRPr="009B772C" w:rsidRDefault="007A3C13" w:rsidP="007A3C13">
      <w:pPr>
        <w:numPr>
          <w:ilvl w:val="0"/>
          <w:numId w:val="110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Como você garantiria a integridade dos dados ao modificar o tipo de uma coluna?</w:t>
      </w:r>
    </w:p>
    <w:p w14:paraId="1ADEFD6B" w14:textId="77777777" w:rsidR="007A3C13" w:rsidRPr="009B772C" w:rsidRDefault="007A3C13" w:rsidP="007A3C13">
      <w:pPr>
        <w:numPr>
          <w:ilvl w:val="0"/>
          <w:numId w:val="110"/>
        </w:numPr>
        <w:rPr>
          <w:rFonts w:ascii="Poppins" w:hAnsi="Poppins" w:cs="Poppins"/>
          <w:noProof/>
        </w:rPr>
      </w:pPr>
      <w:r w:rsidRPr="009B772C">
        <w:rPr>
          <w:rFonts w:ascii="Poppins" w:hAnsi="Poppins" w:cs="Poppins"/>
          <w:noProof/>
        </w:rPr>
        <w:t>Quais desafios podem surgir ao remover colunas que podem estar sendo usadas em outros sistemas ou relatórios?</w:t>
      </w:r>
    </w:p>
    <w:p w14:paraId="542A9822" w14:textId="77777777" w:rsidR="007A3C13" w:rsidRPr="00052521" w:rsidRDefault="007A3C13" w:rsidP="007A3C13">
      <w:pPr>
        <w:rPr>
          <w:rFonts w:ascii="Poppins" w:hAnsi="Poppins" w:cs="Poppins"/>
          <w:noProof/>
        </w:rPr>
      </w:pPr>
    </w:p>
    <w:p w14:paraId="3DFCBF5D" w14:textId="20A137DF" w:rsidR="00052521" w:rsidRPr="00955251" w:rsidRDefault="00091181" w:rsidP="00052521">
      <w:pPr>
        <w:rPr>
          <w:rFonts w:ascii="Poppins" w:hAnsi="Poppins" w:cs="Poppins"/>
          <w:b/>
          <w:bCs/>
          <w:noProof/>
        </w:rPr>
      </w:pPr>
      <w:r w:rsidRPr="00955251">
        <w:rPr>
          <w:rFonts w:ascii="Poppins" w:hAnsi="Poppins" w:cs="Poppins"/>
          <w:b/>
          <w:bCs/>
          <w:noProof/>
        </w:rPr>
        <w:t>Registre as respostas das questões</w:t>
      </w:r>
      <w:r w:rsidR="009B772C" w:rsidRPr="00955251">
        <w:rPr>
          <w:rFonts w:ascii="Poppins" w:hAnsi="Poppins" w:cs="Poppins"/>
          <w:b/>
          <w:bCs/>
          <w:noProof/>
        </w:rPr>
        <w:t xml:space="preserve"> no AVA</w:t>
      </w:r>
      <w:r w:rsidRPr="00955251">
        <w:rPr>
          <w:rFonts w:ascii="Poppins" w:hAnsi="Poppins" w:cs="Poppins"/>
          <w:b/>
          <w:bCs/>
          <w:noProof/>
        </w:rPr>
        <w:t>.</w:t>
      </w:r>
    </w:p>
    <w:p w14:paraId="7D696FF7" w14:textId="7B346D4B" w:rsidR="00F47F24" w:rsidRPr="00693D72" w:rsidRDefault="00F47F24" w:rsidP="00F47F24"/>
    <w:tbl>
      <w:tblPr>
        <w:tblStyle w:val="Tabelacomgrade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A6810" w:rsidRPr="00814E58" w14:paraId="0F296BDF" w14:textId="77777777" w:rsidTr="27D3C343">
        <w:tc>
          <w:tcPr>
            <w:tcW w:w="9747" w:type="dxa"/>
          </w:tcPr>
          <w:p w14:paraId="2874428A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250368A2" w14:textId="77777777" w:rsidTr="27D3C343">
        <w:tc>
          <w:tcPr>
            <w:tcW w:w="9747" w:type="dxa"/>
          </w:tcPr>
          <w:p w14:paraId="431C0548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24CA6C22" w14:textId="77777777" w:rsidTr="27D3C343">
        <w:tc>
          <w:tcPr>
            <w:tcW w:w="9747" w:type="dxa"/>
          </w:tcPr>
          <w:p w14:paraId="0ED1E1A7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7DEE9BFE" w14:textId="77777777" w:rsidTr="27D3C343">
        <w:tc>
          <w:tcPr>
            <w:tcW w:w="9747" w:type="dxa"/>
          </w:tcPr>
          <w:p w14:paraId="04A30B21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4053CBBD" w14:textId="77777777" w:rsidTr="27D3C343">
        <w:tc>
          <w:tcPr>
            <w:tcW w:w="9747" w:type="dxa"/>
          </w:tcPr>
          <w:p w14:paraId="45E36984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67FBCE0B" w14:textId="77777777" w:rsidTr="27D3C343">
        <w:tc>
          <w:tcPr>
            <w:tcW w:w="9747" w:type="dxa"/>
          </w:tcPr>
          <w:p w14:paraId="69BBE2E1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560CCDC8" w14:textId="77777777" w:rsidTr="27D3C343">
        <w:tc>
          <w:tcPr>
            <w:tcW w:w="9747" w:type="dxa"/>
          </w:tcPr>
          <w:p w14:paraId="421C62F3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4C56EC43" w14:textId="77777777" w:rsidTr="27D3C343">
        <w:tc>
          <w:tcPr>
            <w:tcW w:w="9747" w:type="dxa"/>
          </w:tcPr>
          <w:p w14:paraId="443F52C3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1EBE041E" w14:textId="77777777" w:rsidR="00472624" w:rsidRDefault="00472624"/>
    <w:sectPr w:rsidR="00472624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C7AE" w14:textId="77777777" w:rsidR="00595197" w:rsidRDefault="00595197">
      <w:r>
        <w:separator/>
      </w:r>
    </w:p>
  </w:endnote>
  <w:endnote w:type="continuationSeparator" w:id="0">
    <w:p w14:paraId="1ECDE89C" w14:textId="77777777" w:rsidR="00595197" w:rsidRDefault="00595197">
      <w:r>
        <w:continuationSeparator/>
      </w:r>
    </w:p>
  </w:endnote>
  <w:endnote w:type="continuationNotice" w:id="1">
    <w:p w14:paraId="21466AE1" w14:textId="77777777" w:rsidR="00595197" w:rsidRDefault="005951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299BDFA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</w:t>
            </w:r>
            <w:r w:rsidR="00094BAB">
              <w:rPr>
                <w:rFonts w:ascii="Poppins" w:hAnsi="Poppins" w:cs="Poppins"/>
                <w:sz w:val="20"/>
                <w:szCs w:val="20"/>
              </w:rPr>
              <w:t>5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094BAB">
              <w:rPr>
                <w:rFonts w:ascii="Poppins" w:hAnsi="Poppins" w:cs="Poppins"/>
                <w:sz w:val="20"/>
                <w:szCs w:val="20"/>
              </w:rPr>
              <w:t>C4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5A18" w14:textId="77777777" w:rsidR="00595197" w:rsidRDefault="00595197">
      <w:r>
        <w:separator/>
      </w:r>
    </w:p>
  </w:footnote>
  <w:footnote w:type="continuationSeparator" w:id="0">
    <w:p w14:paraId="3244C3A4" w14:textId="77777777" w:rsidR="00595197" w:rsidRDefault="00595197">
      <w:r>
        <w:continuationSeparator/>
      </w:r>
    </w:p>
  </w:footnote>
  <w:footnote w:type="continuationNotice" w:id="1">
    <w:p w14:paraId="3F9DE59F" w14:textId="77777777" w:rsidR="00595197" w:rsidRDefault="005951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3E6"/>
    <w:multiLevelType w:val="multilevel"/>
    <w:tmpl w:val="E52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390F"/>
    <w:multiLevelType w:val="multilevel"/>
    <w:tmpl w:val="631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A4A"/>
    <w:multiLevelType w:val="multilevel"/>
    <w:tmpl w:val="E0A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23764"/>
    <w:multiLevelType w:val="multilevel"/>
    <w:tmpl w:val="8A5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2133"/>
    <w:multiLevelType w:val="multilevel"/>
    <w:tmpl w:val="B8B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1D1D"/>
    <w:multiLevelType w:val="multilevel"/>
    <w:tmpl w:val="4CB4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E596A"/>
    <w:multiLevelType w:val="multilevel"/>
    <w:tmpl w:val="ECD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E6A93"/>
    <w:multiLevelType w:val="multilevel"/>
    <w:tmpl w:val="D2F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312BC"/>
    <w:multiLevelType w:val="hybridMultilevel"/>
    <w:tmpl w:val="F32C9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D0C4B"/>
    <w:multiLevelType w:val="multilevel"/>
    <w:tmpl w:val="A11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936BAB"/>
    <w:multiLevelType w:val="hybridMultilevel"/>
    <w:tmpl w:val="3F8068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4C27F5"/>
    <w:multiLevelType w:val="multilevel"/>
    <w:tmpl w:val="123A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32F20"/>
    <w:multiLevelType w:val="multilevel"/>
    <w:tmpl w:val="41D2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7D4571"/>
    <w:multiLevelType w:val="multilevel"/>
    <w:tmpl w:val="61A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52DE4"/>
    <w:multiLevelType w:val="multilevel"/>
    <w:tmpl w:val="7E4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51475"/>
    <w:multiLevelType w:val="multilevel"/>
    <w:tmpl w:val="ED0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D326E"/>
    <w:multiLevelType w:val="multilevel"/>
    <w:tmpl w:val="CFC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31B56"/>
    <w:multiLevelType w:val="multilevel"/>
    <w:tmpl w:val="EFC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36E82"/>
    <w:multiLevelType w:val="multilevel"/>
    <w:tmpl w:val="86BC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2A7A2C"/>
    <w:multiLevelType w:val="multilevel"/>
    <w:tmpl w:val="577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761DE"/>
    <w:multiLevelType w:val="multilevel"/>
    <w:tmpl w:val="8F4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C20E73"/>
    <w:multiLevelType w:val="multilevel"/>
    <w:tmpl w:val="F586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9050A4"/>
    <w:multiLevelType w:val="multilevel"/>
    <w:tmpl w:val="BCC0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CD71F0"/>
    <w:multiLevelType w:val="multilevel"/>
    <w:tmpl w:val="833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B373D"/>
    <w:multiLevelType w:val="multilevel"/>
    <w:tmpl w:val="A96E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936689"/>
    <w:multiLevelType w:val="multilevel"/>
    <w:tmpl w:val="DCFA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E47F1C"/>
    <w:multiLevelType w:val="multilevel"/>
    <w:tmpl w:val="5DD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34FFE"/>
    <w:multiLevelType w:val="multilevel"/>
    <w:tmpl w:val="051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355E06"/>
    <w:multiLevelType w:val="multilevel"/>
    <w:tmpl w:val="A0B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8512B"/>
    <w:multiLevelType w:val="multilevel"/>
    <w:tmpl w:val="55F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51D0B"/>
    <w:multiLevelType w:val="multilevel"/>
    <w:tmpl w:val="EC76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E07B5"/>
    <w:multiLevelType w:val="multilevel"/>
    <w:tmpl w:val="BB8E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FE2742"/>
    <w:multiLevelType w:val="multilevel"/>
    <w:tmpl w:val="8C0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1A0CD3"/>
    <w:multiLevelType w:val="multilevel"/>
    <w:tmpl w:val="78B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E3AAC"/>
    <w:multiLevelType w:val="multilevel"/>
    <w:tmpl w:val="29BE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E30F5E"/>
    <w:multiLevelType w:val="multilevel"/>
    <w:tmpl w:val="798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A25FE"/>
    <w:multiLevelType w:val="multilevel"/>
    <w:tmpl w:val="5A3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9C0B40"/>
    <w:multiLevelType w:val="multilevel"/>
    <w:tmpl w:val="99E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958B8"/>
    <w:multiLevelType w:val="multilevel"/>
    <w:tmpl w:val="92A6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5FF7C26"/>
    <w:multiLevelType w:val="multilevel"/>
    <w:tmpl w:val="10F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2B1904"/>
    <w:multiLevelType w:val="multilevel"/>
    <w:tmpl w:val="B27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A6F19"/>
    <w:multiLevelType w:val="multilevel"/>
    <w:tmpl w:val="DA6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A81103"/>
    <w:multiLevelType w:val="multilevel"/>
    <w:tmpl w:val="8DA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5455A7"/>
    <w:multiLevelType w:val="multilevel"/>
    <w:tmpl w:val="4D7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07FDE"/>
    <w:multiLevelType w:val="multilevel"/>
    <w:tmpl w:val="9D7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478B9"/>
    <w:multiLevelType w:val="multilevel"/>
    <w:tmpl w:val="4FBE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DA2C36"/>
    <w:multiLevelType w:val="multilevel"/>
    <w:tmpl w:val="7D74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E1427F"/>
    <w:multiLevelType w:val="multilevel"/>
    <w:tmpl w:val="867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727BBE"/>
    <w:multiLevelType w:val="hybridMultilevel"/>
    <w:tmpl w:val="1CC4C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7D725B4"/>
    <w:multiLevelType w:val="multilevel"/>
    <w:tmpl w:val="4F9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2E6AE6"/>
    <w:multiLevelType w:val="multilevel"/>
    <w:tmpl w:val="B4A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2F6580"/>
    <w:multiLevelType w:val="multilevel"/>
    <w:tmpl w:val="6DF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5D53B9"/>
    <w:multiLevelType w:val="hybridMultilevel"/>
    <w:tmpl w:val="6F602E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5D4561F2"/>
    <w:multiLevelType w:val="multilevel"/>
    <w:tmpl w:val="8EA2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7D4106"/>
    <w:multiLevelType w:val="multilevel"/>
    <w:tmpl w:val="87DA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6453C7"/>
    <w:multiLevelType w:val="multilevel"/>
    <w:tmpl w:val="8B8A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FA22DE"/>
    <w:multiLevelType w:val="multilevel"/>
    <w:tmpl w:val="959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17E3C"/>
    <w:multiLevelType w:val="multilevel"/>
    <w:tmpl w:val="413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CE1FD4"/>
    <w:multiLevelType w:val="multilevel"/>
    <w:tmpl w:val="907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183BED"/>
    <w:multiLevelType w:val="multilevel"/>
    <w:tmpl w:val="8420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9F0072"/>
    <w:multiLevelType w:val="multilevel"/>
    <w:tmpl w:val="92A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832923"/>
    <w:multiLevelType w:val="multilevel"/>
    <w:tmpl w:val="CE1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9B31E0"/>
    <w:multiLevelType w:val="multilevel"/>
    <w:tmpl w:val="301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6796386B"/>
    <w:multiLevelType w:val="multilevel"/>
    <w:tmpl w:val="3F9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C826E7"/>
    <w:multiLevelType w:val="multilevel"/>
    <w:tmpl w:val="6516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A2556F4"/>
    <w:multiLevelType w:val="multilevel"/>
    <w:tmpl w:val="24E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80483E"/>
    <w:multiLevelType w:val="multilevel"/>
    <w:tmpl w:val="879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3C3B9D"/>
    <w:multiLevelType w:val="multilevel"/>
    <w:tmpl w:val="7ED0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9A5B7A"/>
    <w:multiLevelType w:val="multilevel"/>
    <w:tmpl w:val="2A1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8716CE"/>
    <w:multiLevelType w:val="multilevel"/>
    <w:tmpl w:val="467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847C99"/>
    <w:multiLevelType w:val="multilevel"/>
    <w:tmpl w:val="93E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9F5A7C"/>
    <w:multiLevelType w:val="multilevel"/>
    <w:tmpl w:val="45C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1907C5"/>
    <w:multiLevelType w:val="multilevel"/>
    <w:tmpl w:val="819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3C258E"/>
    <w:multiLevelType w:val="multilevel"/>
    <w:tmpl w:val="E2B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4D306B"/>
    <w:multiLevelType w:val="multilevel"/>
    <w:tmpl w:val="4E3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DD3E56"/>
    <w:multiLevelType w:val="multilevel"/>
    <w:tmpl w:val="4148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771822"/>
    <w:multiLevelType w:val="multilevel"/>
    <w:tmpl w:val="1EC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902225"/>
    <w:multiLevelType w:val="multilevel"/>
    <w:tmpl w:val="44D4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C36081A"/>
    <w:multiLevelType w:val="multilevel"/>
    <w:tmpl w:val="0E9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CB3927"/>
    <w:multiLevelType w:val="multilevel"/>
    <w:tmpl w:val="AA0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660000"/>
    <w:multiLevelType w:val="multilevel"/>
    <w:tmpl w:val="530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E04566"/>
    <w:multiLevelType w:val="multilevel"/>
    <w:tmpl w:val="54A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AB4BDC"/>
    <w:multiLevelType w:val="multilevel"/>
    <w:tmpl w:val="E5DE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7636A6"/>
    <w:multiLevelType w:val="multilevel"/>
    <w:tmpl w:val="99E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70202">
    <w:abstractNumId w:val="32"/>
  </w:num>
  <w:num w:numId="2" w16cid:durableId="1911381479">
    <w:abstractNumId w:val="35"/>
  </w:num>
  <w:num w:numId="3" w16cid:durableId="823663702">
    <w:abstractNumId w:val="103"/>
  </w:num>
  <w:num w:numId="4" w16cid:durableId="1795100588">
    <w:abstractNumId w:val="52"/>
  </w:num>
  <w:num w:numId="5" w16cid:durableId="2039891086">
    <w:abstractNumId w:val="28"/>
  </w:num>
  <w:num w:numId="6" w16cid:durableId="619997924">
    <w:abstractNumId w:val="11"/>
  </w:num>
  <w:num w:numId="7" w16cid:durableId="1812361860">
    <w:abstractNumId w:val="86"/>
  </w:num>
  <w:num w:numId="8" w16cid:durableId="380131810">
    <w:abstractNumId w:val="25"/>
  </w:num>
  <w:num w:numId="9" w16cid:durableId="1863475779">
    <w:abstractNumId w:val="83"/>
  </w:num>
  <w:num w:numId="10" w16cid:durableId="446899403">
    <w:abstractNumId w:val="27"/>
  </w:num>
  <w:num w:numId="11" w16cid:durableId="683747618">
    <w:abstractNumId w:val="89"/>
  </w:num>
  <w:num w:numId="12" w16cid:durableId="1086538853">
    <w:abstractNumId w:val="18"/>
  </w:num>
  <w:num w:numId="13" w16cid:durableId="420417788">
    <w:abstractNumId w:val="99"/>
  </w:num>
  <w:num w:numId="14" w16cid:durableId="2141457503">
    <w:abstractNumId w:val="56"/>
  </w:num>
  <w:num w:numId="15" w16cid:durableId="587932924">
    <w:abstractNumId w:val="9"/>
  </w:num>
  <w:num w:numId="16" w16cid:durableId="862092643">
    <w:abstractNumId w:val="65"/>
  </w:num>
  <w:num w:numId="17" w16cid:durableId="933786288">
    <w:abstractNumId w:val="104"/>
  </w:num>
  <w:num w:numId="18" w16cid:durableId="229268768">
    <w:abstractNumId w:val="40"/>
  </w:num>
  <w:num w:numId="19" w16cid:durableId="218593377">
    <w:abstractNumId w:val="57"/>
  </w:num>
  <w:num w:numId="20" w16cid:durableId="1915578414">
    <w:abstractNumId w:val="96"/>
  </w:num>
  <w:num w:numId="21" w16cid:durableId="1086001288">
    <w:abstractNumId w:val="20"/>
  </w:num>
  <w:num w:numId="22" w16cid:durableId="1394038294">
    <w:abstractNumId w:val="43"/>
  </w:num>
  <w:num w:numId="23" w16cid:durableId="102969017">
    <w:abstractNumId w:val="37"/>
  </w:num>
  <w:num w:numId="24" w16cid:durableId="76484077">
    <w:abstractNumId w:val="39"/>
  </w:num>
  <w:num w:numId="25" w16cid:durableId="1967856523">
    <w:abstractNumId w:val="100"/>
  </w:num>
  <w:num w:numId="26" w16cid:durableId="191497709">
    <w:abstractNumId w:val="80"/>
  </w:num>
  <w:num w:numId="27" w16cid:durableId="1575164638">
    <w:abstractNumId w:val="55"/>
  </w:num>
  <w:num w:numId="28" w16cid:durableId="1984890826">
    <w:abstractNumId w:val="60"/>
  </w:num>
  <w:num w:numId="29" w16cid:durableId="1191990893">
    <w:abstractNumId w:val="106"/>
  </w:num>
  <w:num w:numId="30" w16cid:durableId="1128090041">
    <w:abstractNumId w:val="14"/>
  </w:num>
  <w:num w:numId="31" w16cid:durableId="1729449580">
    <w:abstractNumId w:val="29"/>
  </w:num>
  <w:num w:numId="32" w16cid:durableId="218563992">
    <w:abstractNumId w:val="78"/>
  </w:num>
  <w:num w:numId="33" w16cid:durableId="630789672">
    <w:abstractNumId w:val="48"/>
  </w:num>
  <w:num w:numId="34" w16cid:durableId="550652255">
    <w:abstractNumId w:val="23"/>
  </w:num>
  <w:num w:numId="35" w16cid:durableId="1055663209">
    <w:abstractNumId w:val="63"/>
  </w:num>
  <w:num w:numId="36" w16cid:durableId="601494721">
    <w:abstractNumId w:val="51"/>
  </w:num>
  <w:num w:numId="37" w16cid:durableId="885022364">
    <w:abstractNumId w:val="66"/>
  </w:num>
  <w:num w:numId="38" w16cid:durableId="502552890">
    <w:abstractNumId w:val="84"/>
  </w:num>
  <w:num w:numId="39" w16cid:durableId="500853168">
    <w:abstractNumId w:val="45"/>
  </w:num>
  <w:num w:numId="40" w16cid:durableId="1940289699">
    <w:abstractNumId w:val="62"/>
  </w:num>
  <w:num w:numId="41" w16cid:durableId="1581675408">
    <w:abstractNumId w:val="79"/>
  </w:num>
  <w:num w:numId="42" w16cid:durableId="1741051572">
    <w:abstractNumId w:val="0"/>
  </w:num>
  <w:num w:numId="43" w16cid:durableId="1131285273">
    <w:abstractNumId w:val="3"/>
  </w:num>
  <w:num w:numId="44" w16cid:durableId="107167905">
    <w:abstractNumId w:val="87"/>
  </w:num>
  <w:num w:numId="45" w16cid:durableId="116488883">
    <w:abstractNumId w:val="6"/>
  </w:num>
  <w:num w:numId="46" w16cid:durableId="1273128713">
    <w:abstractNumId w:val="21"/>
  </w:num>
  <w:num w:numId="47" w16cid:durableId="1542742177">
    <w:abstractNumId w:val="30"/>
  </w:num>
  <w:num w:numId="48" w16cid:durableId="1462650827">
    <w:abstractNumId w:val="16"/>
  </w:num>
  <w:num w:numId="49" w16cid:durableId="1177959473">
    <w:abstractNumId w:val="68"/>
  </w:num>
  <w:num w:numId="50" w16cid:durableId="1818112818">
    <w:abstractNumId w:val="44"/>
  </w:num>
  <w:num w:numId="51" w16cid:durableId="400249964">
    <w:abstractNumId w:val="70"/>
  </w:num>
  <w:num w:numId="52" w16cid:durableId="520167969">
    <w:abstractNumId w:val="88"/>
  </w:num>
  <w:num w:numId="53" w16cid:durableId="829906756">
    <w:abstractNumId w:val="61"/>
  </w:num>
  <w:num w:numId="54" w16cid:durableId="1518807882">
    <w:abstractNumId w:val="81"/>
  </w:num>
  <w:num w:numId="55" w16cid:durableId="942150609">
    <w:abstractNumId w:val="59"/>
  </w:num>
  <w:num w:numId="56" w16cid:durableId="1454443548">
    <w:abstractNumId w:val="93"/>
  </w:num>
  <w:num w:numId="57" w16cid:durableId="1561939460">
    <w:abstractNumId w:val="19"/>
  </w:num>
  <w:num w:numId="58" w16cid:durableId="1165895770">
    <w:abstractNumId w:val="17"/>
  </w:num>
  <w:num w:numId="59" w16cid:durableId="1909732195">
    <w:abstractNumId w:val="46"/>
  </w:num>
  <w:num w:numId="60" w16cid:durableId="1774549238">
    <w:abstractNumId w:val="42"/>
  </w:num>
  <w:num w:numId="61" w16cid:durableId="1887328165">
    <w:abstractNumId w:val="7"/>
  </w:num>
  <w:num w:numId="62" w16cid:durableId="367222143">
    <w:abstractNumId w:val="90"/>
  </w:num>
  <w:num w:numId="63" w16cid:durableId="1431389777">
    <w:abstractNumId w:val="13"/>
  </w:num>
  <w:num w:numId="64" w16cid:durableId="153692822">
    <w:abstractNumId w:val="82"/>
  </w:num>
  <w:num w:numId="65" w16cid:durableId="1183664651">
    <w:abstractNumId w:val="95"/>
  </w:num>
  <w:num w:numId="66" w16cid:durableId="308024827">
    <w:abstractNumId w:val="98"/>
  </w:num>
  <w:num w:numId="67" w16cid:durableId="1218511867">
    <w:abstractNumId w:val="10"/>
  </w:num>
  <w:num w:numId="68" w16cid:durableId="1022050497">
    <w:abstractNumId w:val="31"/>
  </w:num>
  <w:num w:numId="69" w16cid:durableId="5206565">
    <w:abstractNumId w:val="34"/>
  </w:num>
  <w:num w:numId="70" w16cid:durableId="1616911051">
    <w:abstractNumId w:val="92"/>
  </w:num>
  <w:num w:numId="71" w16cid:durableId="1388532700">
    <w:abstractNumId w:val="71"/>
  </w:num>
  <w:num w:numId="72" w16cid:durableId="1677032041">
    <w:abstractNumId w:val="97"/>
  </w:num>
  <w:num w:numId="73" w16cid:durableId="1880900199">
    <w:abstractNumId w:val="75"/>
  </w:num>
  <w:num w:numId="74" w16cid:durableId="933633125">
    <w:abstractNumId w:val="49"/>
  </w:num>
  <w:num w:numId="75" w16cid:durableId="577786303">
    <w:abstractNumId w:val="107"/>
  </w:num>
  <w:num w:numId="76" w16cid:durableId="1218052432">
    <w:abstractNumId w:val="77"/>
  </w:num>
  <w:num w:numId="77" w16cid:durableId="396442108">
    <w:abstractNumId w:val="69"/>
  </w:num>
  <w:num w:numId="78" w16cid:durableId="1228153650">
    <w:abstractNumId w:val="102"/>
  </w:num>
  <w:num w:numId="79" w16cid:durableId="1713530118">
    <w:abstractNumId w:val="74"/>
  </w:num>
  <w:num w:numId="80" w16cid:durableId="2052143828">
    <w:abstractNumId w:val="91"/>
  </w:num>
  <w:num w:numId="81" w16cid:durableId="1282615169">
    <w:abstractNumId w:val="108"/>
  </w:num>
  <w:num w:numId="82" w16cid:durableId="273564160">
    <w:abstractNumId w:val="110"/>
  </w:num>
  <w:num w:numId="83" w16cid:durableId="901712821">
    <w:abstractNumId w:val="67"/>
  </w:num>
  <w:num w:numId="84" w16cid:durableId="1024356280">
    <w:abstractNumId w:val="5"/>
  </w:num>
  <w:num w:numId="85" w16cid:durableId="117795000">
    <w:abstractNumId w:val="64"/>
  </w:num>
  <w:num w:numId="86" w16cid:durableId="1096905767">
    <w:abstractNumId w:val="54"/>
  </w:num>
  <w:num w:numId="87" w16cid:durableId="40713719">
    <w:abstractNumId w:val="24"/>
  </w:num>
  <w:num w:numId="88" w16cid:durableId="1356928702">
    <w:abstractNumId w:val="38"/>
  </w:num>
  <w:num w:numId="89" w16cid:durableId="2110464019">
    <w:abstractNumId w:val="15"/>
  </w:num>
  <w:num w:numId="90" w16cid:durableId="794786996">
    <w:abstractNumId w:val="94"/>
  </w:num>
  <w:num w:numId="91" w16cid:durableId="1872299080">
    <w:abstractNumId w:val="58"/>
  </w:num>
  <w:num w:numId="92" w16cid:durableId="1607928033">
    <w:abstractNumId w:val="26"/>
  </w:num>
  <w:num w:numId="93" w16cid:durableId="611978592">
    <w:abstractNumId w:val="72"/>
  </w:num>
  <w:num w:numId="94" w16cid:durableId="925771071">
    <w:abstractNumId w:val="47"/>
  </w:num>
  <w:num w:numId="95" w16cid:durableId="199826489">
    <w:abstractNumId w:val="85"/>
  </w:num>
  <w:num w:numId="96" w16cid:durableId="2095590140">
    <w:abstractNumId w:val="33"/>
  </w:num>
  <w:num w:numId="97" w16cid:durableId="1119690775">
    <w:abstractNumId w:val="41"/>
  </w:num>
  <w:num w:numId="98" w16cid:durableId="991909818">
    <w:abstractNumId w:val="112"/>
  </w:num>
  <w:num w:numId="99" w16cid:durableId="346179696">
    <w:abstractNumId w:val="53"/>
  </w:num>
  <w:num w:numId="100" w16cid:durableId="1717654581">
    <w:abstractNumId w:val="1"/>
  </w:num>
  <w:num w:numId="101" w16cid:durableId="290209446">
    <w:abstractNumId w:val="109"/>
  </w:num>
  <w:num w:numId="102" w16cid:durableId="837036133">
    <w:abstractNumId w:val="101"/>
  </w:num>
  <w:num w:numId="103" w16cid:durableId="1795516342">
    <w:abstractNumId w:val="76"/>
  </w:num>
  <w:num w:numId="104" w16cid:durableId="19549189">
    <w:abstractNumId w:val="4"/>
  </w:num>
  <w:num w:numId="105" w16cid:durableId="966357249">
    <w:abstractNumId w:val="22"/>
  </w:num>
  <w:num w:numId="106" w16cid:durableId="1030380180">
    <w:abstractNumId w:val="105"/>
  </w:num>
  <w:num w:numId="107" w16cid:durableId="1197541631">
    <w:abstractNumId w:val="2"/>
  </w:num>
  <w:num w:numId="108" w16cid:durableId="974718325">
    <w:abstractNumId w:val="50"/>
  </w:num>
  <w:num w:numId="109" w16cid:durableId="1360231778">
    <w:abstractNumId w:val="36"/>
  </w:num>
  <w:num w:numId="110" w16cid:durableId="1274898884">
    <w:abstractNumId w:val="73"/>
  </w:num>
  <w:num w:numId="111" w16cid:durableId="579023665">
    <w:abstractNumId w:val="111"/>
  </w:num>
  <w:num w:numId="112" w16cid:durableId="38019054">
    <w:abstractNumId w:val="12"/>
  </w:num>
  <w:num w:numId="113" w16cid:durableId="1202935620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52521"/>
    <w:rsid w:val="00087E05"/>
    <w:rsid w:val="00091181"/>
    <w:rsid w:val="00093C5A"/>
    <w:rsid w:val="00094BAB"/>
    <w:rsid w:val="000A4E65"/>
    <w:rsid w:val="000C023F"/>
    <w:rsid w:val="000C6619"/>
    <w:rsid w:val="000D2452"/>
    <w:rsid w:val="000D596E"/>
    <w:rsid w:val="000D61BD"/>
    <w:rsid w:val="000F7DE9"/>
    <w:rsid w:val="0011088E"/>
    <w:rsid w:val="00124756"/>
    <w:rsid w:val="00131E78"/>
    <w:rsid w:val="00155322"/>
    <w:rsid w:val="00160195"/>
    <w:rsid w:val="00161B7B"/>
    <w:rsid w:val="0018726C"/>
    <w:rsid w:val="001904F2"/>
    <w:rsid w:val="001916A7"/>
    <w:rsid w:val="00192509"/>
    <w:rsid w:val="001A2D86"/>
    <w:rsid w:val="001A32C9"/>
    <w:rsid w:val="001C335A"/>
    <w:rsid w:val="001E5998"/>
    <w:rsid w:val="001E7BC0"/>
    <w:rsid w:val="001F63E7"/>
    <w:rsid w:val="0020657D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B218F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10936"/>
    <w:rsid w:val="003365AE"/>
    <w:rsid w:val="00340A52"/>
    <w:rsid w:val="00355DE5"/>
    <w:rsid w:val="00367C72"/>
    <w:rsid w:val="00382FF5"/>
    <w:rsid w:val="00390195"/>
    <w:rsid w:val="003C032E"/>
    <w:rsid w:val="003D71CA"/>
    <w:rsid w:val="00413351"/>
    <w:rsid w:val="00452F49"/>
    <w:rsid w:val="00454835"/>
    <w:rsid w:val="00464346"/>
    <w:rsid w:val="00464B32"/>
    <w:rsid w:val="004661C6"/>
    <w:rsid w:val="00472624"/>
    <w:rsid w:val="004852FC"/>
    <w:rsid w:val="00485406"/>
    <w:rsid w:val="00491C71"/>
    <w:rsid w:val="00493B10"/>
    <w:rsid w:val="004A02FC"/>
    <w:rsid w:val="004B66A3"/>
    <w:rsid w:val="004E6BC3"/>
    <w:rsid w:val="004E713D"/>
    <w:rsid w:val="004E73B9"/>
    <w:rsid w:val="00511142"/>
    <w:rsid w:val="00533A68"/>
    <w:rsid w:val="0054587F"/>
    <w:rsid w:val="0054619B"/>
    <w:rsid w:val="005517B2"/>
    <w:rsid w:val="0056739E"/>
    <w:rsid w:val="00585F34"/>
    <w:rsid w:val="00595197"/>
    <w:rsid w:val="005A5A09"/>
    <w:rsid w:val="005C53D4"/>
    <w:rsid w:val="005E1E05"/>
    <w:rsid w:val="005E4165"/>
    <w:rsid w:val="005F4B6A"/>
    <w:rsid w:val="005F74BB"/>
    <w:rsid w:val="0060776C"/>
    <w:rsid w:val="0061562C"/>
    <w:rsid w:val="00625694"/>
    <w:rsid w:val="0063273B"/>
    <w:rsid w:val="006418AE"/>
    <w:rsid w:val="00646214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B4A0D"/>
    <w:rsid w:val="006D04F2"/>
    <w:rsid w:val="006D082D"/>
    <w:rsid w:val="0070021D"/>
    <w:rsid w:val="007139E5"/>
    <w:rsid w:val="00723D5E"/>
    <w:rsid w:val="00727F86"/>
    <w:rsid w:val="00734CE7"/>
    <w:rsid w:val="007401C8"/>
    <w:rsid w:val="007671B4"/>
    <w:rsid w:val="007679FA"/>
    <w:rsid w:val="00773A8C"/>
    <w:rsid w:val="0078262D"/>
    <w:rsid w:val="00792A6D"/>
    <w:rsid w:val="00796DB8"/>
    <w:rsid w:val="007A3C13"/>
    <w:rsid w:val="007A7000"/>
    <w:rsid w:val="007B6ABF"/>
    <w:rsid w:val="007C2269"/>
    <w:rsid w:val="007D481B"/>
    <w:rsid w:val="007D6D3F"/>
    <w:rsid w:val="007E00CC"/>
    <w:rsid w:val="007F5BF9"/>
    <w:rsid w:val="0080179B"/>
    <w:rsid w:val="00814E58"/>
    <w:rsid w:val="008343FE"/>
    <w:rsid w:val="0083474B"/>
    <w:rsid w:val="00841D59"/>
    <w:rsid w:val="00851368"/>
    <w:rsid w:val="0085229C"/>
    <w:rsid w:val="008708BF"/>
    <w:rsid w:val="00875DD6"/>
    <w:rsid w:val="008773DA"/>
    <w:rsid w:val="00880CA0"/>
    <w:rsid w:val="008925A9"/>
    <w:rsid w:val="00896814"/>
    <w:rsid w:val="00897335"/>
    <w:rsid w:val="008A031A"/>
    <w:rsid w:val="008B1035"/>
    <w:rsid w:val="008B4C24"/>
    <w:rsid w:val="008D3684"/>
    <w:rsid w:val="008E67EC"/>
    <w:rsid w:val="008E7529"/>
    <w:rsid w:val="008F5546"/>
    <w:rsid w:val="008F775A"/>
    <w:rsid w:val="00915957"/>
    <w:rsid w:val="009212FB"/>
    <w:rsid w:val="009251FE"/>
    <w:rsid w:val="0092769D"/>
    <w:rsid w:val="00934F66"/>
    <w:rsid w:val="00955251"/>
    <w:rsid w:val="00966015"/>
    <w:rsid w:val="00966CBD"/>
    <w:rsid w:val="009927BD"/>
    <w:rsid w:val="009B33B6"/>
    <w:rsid w:val="009B772C"/>
    <w:rsid w:val="009C190E"/>
    <w:rsid w:val="009D50D9"/>
    <w:rsid w:val="009E4419"/>
    <w:rsid w:val="00A116AB"/>
    <w:rsid w:val="00A14257"/>
    <w:rsid w:val="00A15FA7"/>
    <w:rsid w:val="00A20B6B"/>
    <w:rsid w:val="00A30744"/>
    <w:rsid w:val="00A53F77"/>
    <w:rsid w:val="00A55D43"/>
    <w:rsid w:val="00A82594"/>
    <w:rsid w:val="00A838C3"/>
    <w:rsid w:val="00A85F55"/>
    <w:rsid w:val="00A876BD"/>
    <w:rsid w:val="00AA60A0"/>
    <w:rsid w:val="00AD78A6"/>
    <w:rsid w:val="00AE2AD1"/>
    <w:rsid w:val="00B0799B"/>
    <w:rsid w:val="00B21362"/>
    <w:rsid w:val="00B45591"/>
    <w:rsid w:val="00B742A7"/>
    <w:rsid w:val="00B937A3"/>
    <w:rsid w:val="00BA591F"/>
    <w:rsid w:val="00BA6A76"/>
    <w:rsid w:val="00BB6AA4"/>
    <w:rsid w:val="00BD14A2"/>
    <w:rsid w:val="00BD69A9"/>
    <w:rsid w:val="00BE565B"/>
    <w:rsid w:val="00BF25D4"/>
    <w:rsid w:val="00C007AE"/>
    <w:rsid w:val="00C0507D"/>
    <w:rsid w:val="00C11B3D"/>
    <w:rsid w:val="00C12E4A"/>
    <w:rsid w:val="00C42339"/>
    <w:rsid w:val="00C4723D"/>
    <w:rsid w:val="00C6070E"/>
    <w:rsid w:val="00C62CE1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E0746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6E09"/>
    <w:rsid w:val="00D61A8F"/>
    <w:rsid w:val="00D72F81"/>
    <w:rsid w:val="00D77BD8"/>
    <w:rsid w:val="00D86FCC"/>
    <w:rsid w:val="00D948D8"/>
    <w:rsid w:val="00DB514F"/>
    <w:rsid w:val="00DB73F4"/>
    <w:rsid w:val="00DD5204"/>
    <w:rsid w:val="00DD54EC"/>
    <w:rsid w:val="00DE0423"/>
    <w:rsid w:val="00DE0C0D"/>
    <w:rsid w:val="00DE328E"/>
    <w:rsid w:val="00DF541C"/>
    <w:rsid w:val="00E10D86"/>
    <w:rsid w:val="00E16974"/>
    <w:rsid w:val="00E16D83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A1F42"/>
    <w:rsid w:val="00EA3B37"/>
    <w:rsid w:val="00EC5E5B"/>
    <w:rsid w:val="00EF47B1"/>
    <w:rsid w:val="00EF4AFE"/>
    <w:rsid w:val="00F044D7"/>
    <w:rsid w:val="00F26F13"/>
    <w:rsid w:val="00F361D3"/>
    <w:rsid w:val="00F472E5"/>
    <w:rsid w:val="00F47F24"/>
    <w:rsid w:val="00F51FEF"/>
    <w:rsid w:val="00F52AA0"/>
    <w:rsid w:val="00F57059"/>
    <w:rsid w:val="00F72B4F"/>
    <w:rsid w:val="00F80F66"/>
    <w:rsid w:val="00F949BC"/>
    <w:rsid w:val="00F96123"/>
    <w:rsid w:val="00FA6CC0"/>
    <w:rsid w:val="00FB1878"/>
    <w:rsid w:val="00FB62CF"/>
    <w:rsid w:val="00FB68C7"/>
    <w:rsid w:val="00FC3FC4"/>
    <w:rsid w:val="00FD7F1E"/>
    <w:rsid w:val="00FE3EFA"/>
    <w:rsid w:val="00FE79CC"/>
    <w:rsid w:val="00FF3340"/>
    <w:rsid w:val="00FF3ECB"/>
    <w:rsid w:val="02FC6C02"/>
    <w:rsid w:val="27D3C343"/>
    <w:rsid w:val="411CE53F"/>
    <w:rsid w:val="463EA3C4"/>
    <w:rsid w:val="4C4C766C"/>
    <w:rsid w:val="55B4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9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8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1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2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24</TotalTime>
  <Pages>4</Pages>
  <Words>588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Isabel Vieira</cp:lastModifiedBy>
  <cp:revision>13</cp:revision>
  <cp:lastPrinted>2006-08-31T06:40:00Z</cp:lastPrinted>
  <dcterms:created xsi:type="dcterms:W3CDTF">2024-10-28T14:05:00Z</dcterms:created>
  <dcterms:modified xsi:type="dcterms:W3CDTF">2025-01-29T20:28:00Z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